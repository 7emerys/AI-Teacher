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4171B1" w:rsidRDefault="00990EAC" w:rsidP="008C3D9C">
            <w:pPr>
              <w:ind w:firstLine="0"/>
              <w:rPr>
                <w:lang w:val="en-US"/>
              </w:rPr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5258B9AC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2FAF6D5A" w14:textId="68CB052A" w:rsidR="00990EAC" w:rsidRPr="00194113" w:rsidRDefault="00194113" w:rsidP="00194113">
      <w:pPr>
        <w:ind w:firstLine="0"/>
        <w:jc w:val="center"/>
        <w:rPr>
          <w:u w:val="single"/>
        </w:rPr>
      </w:pPr>
      <w:r w:rsidRPr="00194113">
        <w:rPr>
          <w:u w:val="single"/>
        </w:rPr>
        <w:t>клиентской платформы и обучение LLM для автоматизации создания учебных материалов</w:t>
      </w:r>
    </w:p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35B65BD1" w:rsidR="00BF69CF" w:rsidRDefault="00BF69CF" w:rsidP="004171B1">
      <w:pPr>
        <w:ind w:firstLine="0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73B77798" w14:textId="6CCC9D9A" w:rsidR="00AE63A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19202" w:history="1">
            <w:r w:rsidR="00AE63AC" w:rsidRPr="00432A42">
              <w:rPr>
                <w:rStyle w:val="a6"/>
              </w:rPr>
              <w:t>Введение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_Toc214819202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2</w:t>
            </w:r>
            <w:r w:rsidR="00AE63AC">
              <w:rPr>
                <w:webHidden/>
              </w:rPr>
              <w:fldChar w:fldCharType="end"/>
            </w:r>
          </w:hyperlink>
        </w:p>
        <w:p w14:paraId="6073F588" w14:textId="22BBD8EF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3" w:history="1">
            <w:r w:rsidR="00AE63AC" w:rsidRPr="00432A42">
              <w:rPr>
                <w:rStyle w:val="a6"/>
              </w:rPr>
              <w:t>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Термины и определения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_Toc214819203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3</w:t>
            </w:r>
            <w:r w:rsidR="00AE63AC">
              <w:rPr>
                <w:webHidden/>
              </w:rPr>
              <w:fldChar w:fldCharType="end"/>
            </w:r>
          </w:hyperlink>
        </w:p>
        <w:p w14:paraId="5B9F5139" w14:textId="6F2AB23D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4" w:history="1">
            <w:r w:rsidR="00AE63AC" w:rsidRPr="00432A42">
              <w:rPr>
                <w:rStyle w:val="a6"/>
              </w:rPr>
              <w:t>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Перечень сокращений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_Toc214819204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4</w:t>
            </w:r>
            <w:r w:rsidR="00AE63AC">
              <w:rPr>
                <w:webHidden/>
              </w:rPr>
              <w:fldChar w:fldCharType="end"/>
            </w:r>
          </w:hyperlink>
        </w:p>
        <w:p w14:paraId="09FBEA5A" w14:textId="5F115E32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5" w:history="1">
            <w:r w:rsidR="00AE63AC" w:rsidRPr="00432A42">
              <w:rPr>
                <w:rStyle w:val="a6"/>
              </w:rPr>
              <w:t>3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Основные сведения о разработке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_Toc214819205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5</w:t>
            </w:r>
            <w:r w:rsidR="00AE63AC">
              <w:rPr>
                <w:webHidden/>
              </w:rPr>
              <w:fldChar w:fldCharType="end"/>
            </w:r>
          </w:hyperlink>
        </w:p>
        <w:p w14:paraId="205A2EBA" w14:textId="2E488D86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6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Наименование разработки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_Toc214819206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5</w:t>
            </w:r>
            <w:r w:rsidR="00AE63AC">
              <w:rPr>
                <w:webHidden/>
              </w:rPr>
              <w:fldChar w:fldCharType="end"/>
            </w:r>
          </w:hyperlink>
        </w:p>
        <w:p w14:paraId="3EBF599B" w14:textId="6D13CC45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7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Цель и задачи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_Toc214819207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5</w:t>
            </w:r>
            <w:r w:rsidR="00AE63AC">
              <w:rPr>
                <w:webHidden/>
              </w:rPr>
              <w:fldChar w:fldCharType="end"/>
            </w:r>
          </w:hyperlink>
        </w:p>
        <w:p w14:paraId="4DDD6673" w14:textId="1C072394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8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Сведения об участниках разработки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_Toc214819208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5</w:t>
            </w:r>
            <w:r w:rsidR="00AE63AC">
              <w:rPr>
                <w:webHidden/>
              </w:rPr>
              <w:fldChar w:fldCharType="end"/>
            </w:r>
          </w:hyperlink>
        </w:p>
        <w:p w14:paraId="41B02D22" w14:textId="51BB0D43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09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Сроки разработки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_Toc214819209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6</w:t>
            </w:r>
            <w:r w:rsidR="00AE63AC">
              <w:rPr>
                <w:webHidden/>
              </w:rPr>
              <w:fldChar w:fldCharType="end"/>
            </w:r>
          </w:hyperlink>
        </w:p>
        <w:p w14:paraId="1EC045A6" w14:textId="2565FE5E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0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Назначение разработки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_Toc214819210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6</w:t>
            </w:r>
            <w:r w:rsidR="00AE63AC">
              <w:rPr>
                <w:webHidden/>
              </w:rPr>
              <w:fldChar w:fldCharType="end"/>
            </w:r>
          </w:hyperlink>
        </w:p>
        <w:p w14:paraId="513CB20B" w14:textId="20C4B1A1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1" w:history="1">
            <w:r w:rsidR="00AE63AC" w:rsidRPr="00432A42">
              <w:rPr>
                <w:rStyle w:val="a6"/>
              </w:rPr>
              <w:t>3.5.1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Функциональное назначение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_Toc214819211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6</w:t>
            </w:r>
            <w:r w:rsidR="00AE63AC">
              <w:rPr>
                <w:webHidden/>
              </w:rPr>
              <w:fldChar w:fldCharType="end"/>
            </w:r>
          </w:hyperlink>
        </w:p>
        <w:p w14:paraId="20872771" w14:textId="2847D0B9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2" w:history="1">
            <w:r w:rsidR="00AE63AC" w:rsidRPr="00432A42">
              <w:rPr>
                <w:rStyle w:val="a6"/>
              </w:rPr>
              <w:t>3.5.2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Эксплуатационное назначение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_Toc214819212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6</w:t>
            </w:r>
            <w:r w:rsidR="00AE63AC">
              <w:rPr>
                <w:webHidden/>
              </w:rPr>
              <w:fldChar w:fldCharType="end"/>
            </w:r>
          </w:hyperlink>
        </w:p>
        <w:p w14:paraId="7C00CC8D" w14:textId="170A9ADB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3" w:history="1">
            <w:r w:rsidR="00AE63AC" w:rsidRPr="00432A42">
              <w:rPr>
                <w:rStyle w:val="a6"/>
              </w:rPr>
              <w:t>4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Описание предметной области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_Toc214819213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7</w:t>
            </w:r>
            <w:r w:rsidR="00AE63AC">
              <w:rPr>
                <w:webHidden/>
              </w:rPr>
              <w:fldChar w:fldCharType="end"/>
            </w:r>
          </w:hyperlink>
        </w:p>
        <w:p w14:paraId="45B42765" w14:textId="793130FA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4" w:history="1">
            <w:r w:rsidR="00AE63AC" w:rsidRPr="00432A42">
              <w:rPr>
                <w:rStyle w:val="a6"/>
              </w:rPr>
              <w:t>Обзор аналогов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_Toc214819214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8</w:t>
            </w:r>
            <w:r w:rsidR="00AE63AC">
              <w:rPr>
                <w:webHidden/>
              </w:rPr>
              <w:fldChar w:fldCharType="end"/>
            </w:r>
          </w:hyperlink>
        </w:p>
        <w:p w14:paraId="2B58365E" w14:textId="4F33540F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5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Аналог №1 – «Khan Academy»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_Toc214819215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8</w:t>
            </w:r>
            <w:r w:rsidR="00AE63AC">
              <w:rPr>
                <w:webHidden/>
              </w:rPr>
              <w:fldChar w:fldCharType="end"/>
            </w:r>
          </w:hyperlink>
        </w:p>
        <w:p w14:paraId="722A8478" w14:textId="6B44043F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6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Аналог №2 – «</w:t>
            </w:r>
            <w:r w:rsidR="00AE63AC" w:rsidRPr="00432A42">
              <w:rPr>
                <w:rStyle w:val="a6"/>
                <w:lang w:val="en-US"/>
              </w:rPr>
              <w:t>Coursera</w:t>
            </w:r>
            <w:r w:rsidR="00AE63AC" w:rsidRPr="00432A42">
              <w:rPr>
                <w:rStyle w:val="a6"/>
              </w:rPr>
              <w:t>»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_Toc214819216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8</w:t>
            </w:r>
            <w:r w:rsidR="00AE63AC">
              <w:rPr>
                <w:webHidden/>
              </w:rPr>
              <w:fldChar w:fldCharType="end"/>
            </w:r>
          </w:hyperlink>
        </w:p>
        <w:p w14:paraId="6428E501" w14:textId="6A837147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7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Аналог №3 – «</w:t>
            </w:r>
            <w:r w:rsidR="00AE63AC" w:rsidRPr="00432A42">
              <w:rPr>
                <w:rStyle w:val="a6"/>
                <w:lang w:val="en-US"/>
              </w:rPr>
              <w:t>Edpuzzle</w:t>
            </w:r>
            <w:r w:rsidR="00AE63AC" w:rsidRPr="00432A42">
              <w:rPr>
                <w:rStyle w:val="a6"/>
              </w:rPr>
              <w:t>»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_Toc214819217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9</w:t>
            </w:r>
            <w:r w:rsidR="00AE63AC">
              <w:rPr>
                <w:webHidden/>
              </w:rPr>
              <w:fldChar w:fldCharType="end"/>
            </w:r>
          </w:hyperlink>
        </w:p>
        <w:p w14:paraId="0FE6497B" w14:textId="2A9C3311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8" w:history="1">
            <w:r w:rsidR="00AE63AC" w:rsidRPr="00432A42">
              <w:rPr>
                <w:rStyle w:val="a6"/>
              </w:rPr>
              <w:t>5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результатам разработки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_Toc214819218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11</w:t>
            </w:r>
            <w:r w:rsidR="00AE63AC">
              <w:rPr>
                <w:webHidden/>
              </w:rPr>
              <w:fldChar w:fldCharType="end"/>
            </w:r>
          </w:hyperlink>
        </w:p>
        <w:p w14:paraId="109DBFAA" w14:textId="20C9D4A8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19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функциональным характеристикам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_Toc214819219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11</w:t>
            </w:r>
            <w:r w:rsidR="00AE63AC">
              <w:rPr>
                <w:webHidden/>
              </w:rPr>
              <w:fldChar w:fldCharType="end"/>
            </w:r>
          </w:hyperlink>
        </w:p>
        <w:p w14:paraId="0ECE9748" w14:textId="2DB7D646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0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показателям назначения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_Toc214819220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11</w:t>
            </w:r>
            <w:r w:rsidR="00AE63AC">
              <w:rPr>
                <w:webHidden/>
              </w:rPr>
              <w:fldChar w:fldCharType="end"/>
            </w:r>
          </w:hyperlink>
        </w:p>
        <w:p w14:paraId="268E5350" w14:textId="4A6D6E64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1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технологическому стеку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_Toc214819221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11</w:t>
            </w:r>
            <w:r w:rsidR="00AE63AC">
              <w:rPr>
                <w:webHidden/>
              </w:rPr>
              <w:fldChar w:fldCharType="end"/>
            </w:r>
          </w:hyperlink>
        </w:p>
        <w:p w14:paraId="3D1EF9B5" w14:textId="360E6438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2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пользовательскому интерфейсу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_Toc214819222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12</w:t>
            </w:r>
            <w:r w:rsidR="00AE63AC">
              <w:rPr>
                <w:webHidden/>
              </w:rPr>
              <w:fldChar w:fldCharType="end"/>
            </w:r>
          </w:hyperlink>
        </w:p>
        <w:p w14:paraId="685E5FD4" w14:textId="09EF6B42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3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видам обеспечения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_Toc214819223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16</w:t>
            </w:r>
            <w:r w:rsidR="00AE63AC">
              <w:rPr>
                <w:webHidden/>
              </w:rPr>
              <w:fldChar w:fldCharType="end"/>
            </w:r>
          </w:hyperlink>
        </w:p>
        <w:p w14:paraId="078F485F" w14:textId="6F5C2E05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4" w:history="1">
            <w:r w:rsidR="00AE63AC" w:rsidRPr="00432A42">
              <w:rPr>
                <w:rStyle w:val="a6"/>
              </w:rPr>
              <w:t>5.5.1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математическому обеспечению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_Toc214819224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16</w:t>
            </w:r>
            <w:r w:rsidR="00AE63AC">
              <w:rPr>
                <w:webHidden/>
              </w:rPr>
              <w:fldChar w:fldCharType="end"/>
            </w:r>
          </w:hyperlink>
        </w:p>
        <w:p w14:paraId="1ED81DC2" w14:textId="0481BEEB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5" w:history="1">
            <w:r w:rsidR="00AE63AC" w:rsidRPr="00432A42">
              <w:rPr>
                <w:rStyle w:val="a6"/>
              </w:rPr>
              <w:t>5.5.2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информационному обеспечению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_Toc214819225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17</w:t>
            </w:r>
            <w:r w:rsidR="00AE63AC">
              <w:rPr>
                <w:webHidden/>
              </w:rPr>
              <w:fldChar w:fldCharType="end"/>
            </w:r>
          </w:hyperlink>
        </w:p>
        <w:p w14:paraId="63FA6C9F" w14:textId="519C18CD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6" w:history="1">
            <w:r w:rsidR="00AE63AC" w:rsidRPr="00432A42">
              <w:rPr>
                <w:rStyle w:val="a6"/>
              </w:rPr>
              <w:t>5.5.3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метрологическому обеспечению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_Toc214819226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17</w:t>
            </w:r>
            <w:r w:rsidR="00AE63AC">
              <w:rPr>
                <w:webHidden/>
              </w:rPr>
              <w:fldChar w:fldCharType="end"/>
            </w:r>
          </w:hyperlink>
        </w:p>
        <w:p w14:paraId="1926051A" w14:textId="17A31A76" w:rsidR="00AE63AC" w:rsidRDefault="001E7E6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7" w:history="1">
            <w:r w:rsidR="00AE63AC" w:rsidRPr="00432A42">
              <w:rPr>
                <w:rStyle w:val="a6"/>
              </w:rPr>
              <w:t>5.5.4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техническому обеспечению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_Toc214819227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17</w:t>
            </w:r>
            <w:r w:rsidR="00AE63AC">
              <w:rPr>
                <w:webHidden/>
              </w:rPr>
              <w:fldChar w:fldCharType="end"/>
            </w:r>
          </w:hyperlink>
        </w:p>
        <w:p w14:paraId="629E7B27" w14:textId="6B98787D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8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надежности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_Toc214819228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17</w:t>
            </w:r>
            <w:r w:rsidR="00AE63AC">
              <w:rPr>
                <w:webHidden/>
              </w:rPr>
              <w:fldChar w:fldCharType="end"/>
            </w:r>
          </w:hyperlink>
        </w:p>
        <w:p w14:paraId="74E776A9" w14:textId="674A5FC9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29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безопасности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_Toc214819229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18</w:t>
            </w:r>
            <w:r w:rsidR="00AE63AC">
              <w:rPr>
                <w:webHidden/>
              </w:rPr>
              <w:fldChar w:fldCharType="end"/>
            </w:r>
          </w:hyperlink>
        </w:p>
        <w:p w14:paraId="6EC01605" w14:textId="2ED01332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30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патентной чистоте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_Toc214819230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18</w:t>
            </w:r>
            <w:r w:rsidR="00AE63AC">
              <w:rPr>
                <w:webHidden/>
              </w:rPr>
              <w:fldChar w:fldCharType="end"/>
            </w:r>
          </w:hyperlink>
        </w:p>
        <w:p w14:paraId="5A19BBEB" w14:textId="627E0BDF" w:rsidR="00AE63AC" w:rsidRDefault="001E7E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31" w:history="1">
            <w:r w:rsidR="00AE63AC" w:rsidRPr="00432A42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перспективам развития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_Toc214819231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18</w:t>
            </w:r>
            <w:r w:rsidR="00AE63AC">
              <w:rPr>
                <w:webHidden/>
              </w:rPr>
              <w:fldChar w:fldCharType="end"/>
            </w:r>
          </w:hyperlink>
        </w:p>
        <w:p w14:paraId="284B1B30" w14:textId="6DC30941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32" w:history="1">
            <w:r w:rsidR="00AE63AC" w:rsidRPr="00432A42">
              <w:rPr>
                <w:rStyle w:val="a6"/>
              </w:rPr>
              <w:t>6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Состав и содержание работ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_Toc214819232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19</w:t>
            </w:r>
            <w:r w:rsidR="00AE63AC">
              <w:rPr>
                <w:webHidden/>
              </w:rPr>
              <w:fldChar w:fldCharType="end"/>
            </w:r>
          </w:hyperlink>
        </w:p>
        <w:p w14:paraId="645EBABB" w14:textId="00BF36D7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33" w:history="1">
            <w:r w:rsidR="00AE63AC" w:rsidRPr="00432A42">
              <w:rPr>
                <w:rStyle w:val="a6"/>
              </w:rPr>
              <w:t>7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документированию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_Toc214819233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21</w:t>
            </w:r>
            <w:r w:rsidR="00AE63AC">
              <w:rPr>
                <w:webHidden/>
              </w:rPr>
              <w:fldChar w:fldCharType="end"/>
            </w:r>
          </w:hyperlink>
        </w:p>
        <w:p w14:paraId="212E7DEA" w14:textId="1422B47E" w:rsidR="00AE63AC" w:rsidRDefault="001E7E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234" w:history="1">
            <w:r w:rsidR="00AE63AC" w:rsidRPr="00432A42">
              <w:rPr>
                <w:rStyle w:val="a6"/>
              </w:rPr>
              <w:t>8</w:t>
            </w:r>
            <w:r w:rsidR="00AE63A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E63AC" w:rsidRPr="00432A42">
              <w:rPr>
                <w:rStyle w:val="a6"/>
              </w:rPr>
              <w:t>Требования к приемно-сдаточным процедурам</w:t>
            </w:r>
            <w:r w:rsidR="00AE63AC">
              <w:rPr>
                <w:webHidden/>
              </w:rPr>
              <w:tab/>
            </w:r>
            <w:r w:rsidR="00AE63AC">
              <w:rPr>
                <w:webHidden/>
              </w:rPr>
              <w:fldChar w:fldCharType="begin"/>
            </w:r>
            <w:r w:rsidR="00AE63AC">
              <w:rPr>
                <w:webHidden/>
              </w:rPr>
              <w:instrText xml:space="preserve"> PAGEREF _Toc214819234 \h </w:instrText>
            </w:r>
            <w:r w:rsidR="00AE63AC">
              <w:rPr>
                <w:webHidden/>
              </w:rPr>
            </w:r>
            <w:r w:rsidR="00AE63AC">
              <w:rPr>
                <w:webHidden/>
              </w:rPr>
              <w:fldChar w:fldCharType="separate"/>
            </w:r>
            <w:r w:rsidR="00AE63AC">
              <w:rPr>
                <w:webHidden/>
              </w:rPr>
              <w:t>22</w:t>
            </w:r>
            <w:r w:rsidR="00AE63AC">
              <w:rPr>
                <w:webHidden/>
              </w:rPr>
              <w:fldChar w:fldCharType="end"/>
            </w:r>
          </w:hyperlink>
        </w:p>
        <w:p w14:paraId="3CF0F4E1" w14:textId="0FA135A7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4819202"/>
      <w:r>
        <w:lastRenderedPageBreak/>
        <w:t>Вв</w:t>
      </w:r>
      <w:r w:rsidR="005A4E60" w:rsidRPr="00F62DCD">
        <w:t>едение</w:t>
      </w:r>
      <w:bookmarkEnd w:id="0"/>
    </w:p>
    <w:p w14:paraId="6403CC5E" w14:textId="1357BE50" w:rsidR="004171B1" w:rsidRPr="004171B1" w:rsidRDefault="004171B1" w:rsidP="004171B1">
      <w:r w:rsidRPr="004171B1">
        <w:t xml:space="preserve">Настоящий документ представляет собой техническое задание на разработку </w:t>
      </w:r>
      <w:r w:rsidR="00194113">
        <w:t>ПО для генерации учебных материалов</w:t>
      </w:r>
      <w:r w:rsidRPr="004171B1">
        <w:t xml:space="preserve">. Система предназначена для автоматизации рутинного процесса </w:t>
      </w:r>
      <w:r w:rsidR="00194113">
        <w:t>поиска и предоставления информации</w:t>
      </w:r>
      <w:r w:rsidRPr="004171B1">
        <w:t xml:space="preserve">, что позволит ускорить </w:t>
      </w:r>
      <w:r w:rsidR="00194113">
        <w:t xml:space="preserve">и облегчить </w:t>
      </w:r>
      <w:r w:rsidRPr="004171B1">
        <w:t xml:space="preserve">работу </w:t>
      </w:r>
      <w:r w:rsidR="00194113">
        <w:t xml:space="preserve">преподавателей </w:t>
      </w:r>
      <w:r w:rsidR="00194113" w:rsidRPr="004171B1">
        <w:t>и</w:t>
      </w:r>
      <w:r w:rsidRPr="004171B1">
        <w:t xml:space="preserve"> </w:t>
      </w:r>
      <w:r w:rsidR="00194113">
        <w:t>учителей</w:t>
      </w:r>
      <w:r w:rsidRPr="004171B1">
        <w:t xml:space="preserve">, снизить количество ошибок, связанных с ручным </w:t>
      </w:r>
      <w:r w:rsidR="00194113">
        <w:t>поиском информации</w:t>
      </w:r>
      <w:r w:rsidRPr="004171B1">
        <w:t>.</w:t>
      </w:r>
    </w:p>
    <w:p w14:paraId="652EDC1A" w14:textId="77777777" w:rsidR="004171B1" w:rsidRDefault="004171B1" w:rsidP="004171B1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51BEBE64" w14:textId="77777777" w:rsidR="004171B1" w:rsidRDefault="004171B1" w:rsidP="004171B1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6219BBFD" w14:textId="77777777" w:rsidR="004171B1" w:rsidRPr="00EE7972" w:rsidRDefault="004171B1" w:rsidP="006E2AEB"/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1" w:name="_Toc214819203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70E641CC" w14:textId="77777777" w:rsidR="00BB3892" w:rsidRDefault="00BB3892" w:rsidP="00BB3892">
      <w:r>
        <w:t>Приложение – это программа или программный продукт, созданный для выполнения определенной задачи или предоставления определенной услуги на устройстве.</w:t>
      </w:r>
    </w:p>
    <w:p w14:paraId="4C771FA7" w14:textId="77777777" w:rsidR="00BB3892" w:rsidRDefault="00BB3892" w:rsidP="00BB3892">
      <w:r>
        <w:t>Интерфейс – это точка взаимодействия между человеком и программой, позволяет осуществлять определенные действия и получать необходимую информацию.</w:t>
      </w:r>
    </w:p>
    <w:p w14:paraId="5D6B670D" w14:textId="77777777" w:rsidR="004171B1" w:rsidRPr="00816EF1" w:rsidRDefault="004171B1" w:rsidP="00816EF1"/>
    <w:p w14:paraId="63A1A4BE" w14:textId="5A4A5D2A" w:rsidR="00A82498" w:rsidRDefault="00A82498" w:rsidP="00A82498">
      <w:pPr>
        <w:pStyle w:val="1"/>
      </w:pPr>
      <w:bookmarkStart w:id="4" w:name="_Toc214819204"/>
      <w:r>
        <w:lastRenderedPageBreak/>
        <w:t>Перечень сокращений</w:t>
      </w:r>
      <w:bookmarkEnd w:id="4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28CC052B" w14:textId="21F33632" w:rsidR="0002720A" w:rsidRDefault="0002720A" w:rsidP="0002720A">
      <w:r>
        <w:t>ОЗУ – оперативное запоминающее устройство.</w:t>
      </w:r>
    </w:p>
    <w:p w14:paraId="44CBA575" w14:textId="77777777" w:rsidR="0002720A" w:rsidRDefault="0002720A" w:rsidP="0002720A">
      <w:r>
        <w:t>ГБ – гигабайт.</w:t>
      </w:r>
    </w:p>
    <w:p w14:paraId="53974BD9" w14:textId="77777777" w:rsidR="0002720A" w:rsidRDefault="0002720A" w:rsidP="0002720A">
      <w:r>
        <w:t>ГГц – гигагерц.</w:t>
      </w:r>
    </w:p>
    <w:p w14:paraId="76126484" w14:textId="22A50FE0" w:rsidR="0002720A" w:rsidRDefault="0002720A" w:rsidP="004171B1">
      <w:r>
        <w:t>ГОСТ – государственный стандарт.</w:t>
      </w:r>
    </w:p>
    <w:p w14:paraId="38F7481E" w14:textId="63534C96" w:rsidR="0002720A" w:rsidRDefault="0002720A" w:rsidP="0002720A">
      <w:r>
        <w:t>ТЗ – техническое задание.</w:t>
      </w:r>
    </w:p>
    <w:p w14:paraId="7442225D" w14:textId="6E864B6B" w:rsidR="0002720A" w:rsidRDefault="00BB3892" w:rsidP="000975BB">
      <w:r>
        <w:t>ПО – программное обеспечение.</w:t>
      </w:r>
    </w:p>
    <w:p w14:paraId="31084C32" w14:textId="42D5D6BE" w:rsidR="009C1069" w:rsidRPr="009C1069" w:rsidRDefault="009C1069" w:rsidP="000975BB">
      <w:r>
        <w:rPr>
          <w:lang w:val="en-US"/>
        </w:rPr>
        <w:t xml:space="preserve">LLM </w:t>
      </w:r>
      <w:r w:rsidRPr="009C1069">
        <w:t xml:space="preserve">– </w:t>
      </w:r>
      <w:proofErr w:type="spellStart"/>
      <w:r w:rsidRPr="009C1069">
        <w:t>Large</w:t>
      </w:r>
      <w:proofErr w:type="spellEnd"/>
      <w:r w:rsidRPr="009C1069">
        <w:t xml:space="preserve"> Language Model</w:t>
      </w:r>
      <w:r>
        <w:t>,</w:t>
      </w:r>
      <w:r w:rsidRPr="009C1069">
        <w:t xml:space="preserve"> большая языковая модель</w:t>
      </w:r>
      <w:r>
        <w:t>.</w:t>
      </w:r>
    </w:p>
    <w:p w14:paraId="38600864" w14:textId="7D888C5C" w:rsidR="00592879" w:rsidRDefault="00592879" w:rsidP="00592879">
      <w:pPr>
        <w:pStyle w:val="1"/>
      </w:pPr>
      <w:bookmarkStart w:id="5" w:name="_Toc214819205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14819206"/>
      <w:r>
        <w:t>Наименование разработки</w:t>
      </w:r>
      <w:bookmarkEnd w:id="6"/>
    </w:p>
    <w:p w14:paraId="35C169E7" w14:textId="7D314BF8" w:rsidR="004171B1" w:rsidRDefault="00AA648E" w:rsidP="004171B1">
      <w:pPr>
        <w:ind w:firstLine="709"/>
        <w:rPr>
          <w:rFonts w:cs="Times New Roman"/>
          <w:sz w:val="28"/>
          <w:szCs w:val="28"/>
        </w:rPr>
      </w:pPr>
      <w:r>
        <w:t>Наименование данной разработки –</w:t>
      </w:r>
      <w:r w:rsidR="00F96726">
        <w:t xml:space="preserve"> </w:t>
      </w:r>
      <w:r w:rsidR="00BB3892">
        <w:t>р</w:t>
      </w:r>
      <w:r w:rsidR="004171B1" w:rsidRPr="004171B1">
        <w:t xml:space="preserve">азработка </w:t>
      </w:r>
      <w:r w:rsidR="00BB3892" w:rsidRPr="00BB3892">
        <w:t>клиентской платформы и обучение LLM для автоматизации создания учебных материалов</w:t>
      </w:r>
      <w:r w:rsidR="004171B1" w:rsidRPr="00BB3892">
        <w:t>.</w:t>
      </w:r>
    </w:p>
    <w:p w14:paraId="4B08A2C5" w14:textId="741A732D" w:rsidR="00AA648E" w:rsidRPr="00AA648E" w:rsidRDefault="00AA648E" w:rsidP="00AA648E"/>
    <w:p w14:paraId="4D0F4268" w14:textId="1ED491D0" w:rsidR="00A52CF3" w:rsidRDefault="00A52CF3" w:rsidP="00A52CF3">
      <w:pPr>
        <w:pStyle w:val="2"/>
      </w:pPr>
      <w:bookmarkStart w:id="7" w:name="_Toc214819207"/>
      <w:r>
        <w:t>Цель и задачи</w:t>
      </w:r>
      <w:bookmarkEnd w:id="7"/>
    </w:p>
    <w:p w14:paraId="49FABA11" w14:textId="0B91C6ED" w:rsidR="004171B1" w:rsidRPr="004171B1" w:rsidRDefault="004171B1" w:rsidP="004171B1">
      <w:r w:rsidRPr="004171B1">
        <w:t xml:space="preserve">Целью разработки является создание </w:t>
      </w:r>
      <w:r w:rsidR="00BB3892">
        <w:t>ПО</w:t>
      </w:r>
      <w:r w:rsidRPr="004171B1">
        <w:t xml:space="preserve"> для </w:t>
      </w:r>
      <w:r w:rsidR="00BB3892" w:rsidRPr="00BB3892">
        <w:t>клиентской платформы и обучени</w:t>
      </w:r>
      <w:r w:rsidR="00BB3892">
        <w:t>я</w:t>
      </w:r>
      <w:r w:rsidR="00BB3892" w:rsidRPr="00BB3892">
        <w:t xml:space="preserve"> LLM для автоматизации создания учебных материалов</w:t>
      </w:r>
      <w:r w:rsidRPr="004171B1">
        <w:t xml:space="preserve">, позволяющего сократить трудоёмкость и повысить точность при </w:t>
      </w:r>
      <w:r w:rsidR="00BB3892">
        <w:t>создании материала для подготовки, облегч</w:t>
      </w:r>
      <w:r w:rsidR="004657FD">
        <w:t>ить</w:t>
      </w:r>
      <w:r w:rsidR="00BB3892">
        <w:t xml:space="preserve"> обучени</w:t>
      </w:r>
      <w:r w:rsidR="004657FD">
        <w:t>е</w:t>
      </w:r>
      <w:r w:rsidR="00BB3892">
        <w:t xml:space="preserve"> и </w:t>
      </w:r>
      <w:r w:rsidR="004657FD">
        <w:t xml:space="preserve">предоставить </w:t>
      </w:r>
      <w:r w:rsidR="00BB3892">
        <w:t>индивидуальн</w:t>
      </w:r>
      <w:r w:rsidR="004657FD">
        <w:t>ую</w:t>
      </w:r>
      <w:r w:rsidR="00BB3892">
        <w:t xml:space="preserve"> помощи обучающемуся</w:t>
      </w:r>
      <w:r w:rsidRPr="004171B1">
        <w:t>.</w:t>
      </w:r>
    </w:p>
    <w:p w14:paraId="32C0F385" w14:textId="6F55F6B3" w:rsidR="004171B1" w:rsidRPr="004171B1" w:rsidRDefault="004171B1" w:rsidP="003546D8">
      <w:r w:rsidRPr="004171B1">
        <w:t xml:space="preserve">Результатом внедрения системы станет снижение временных затрат </w:t>
      </w:r>
      <w:r w:rsidR="004657FD">
        <w:t>преподавателей и учителей</w:t>
      </w:r>
      <w:r w:rsidRPr="004171B1">
        <w:t xml:space="preserve"> на ручн</w:t>
      </w:r>
      <w:r w:rsidR="004657FD">
        <w:t>ой</w:t>
      </w:r>
      <w:r w:rsidRPr="004171B1">
        <w:t xml:space="preserve"> </w:t>
      </w:r>
      <w:r w:rsidR="004657FD">
        <w:t xml:space="preserve">поиск информации </w:t>
      </w:r>
      <w:r w:rsidRPr="004171B1">
        <w:t xml:space="preserve">и повышение </w:t>
      </w:r>
      <w:r w:rsidR="004657FD">
        <w:t>понимания</w:t>
      </w:r>
      <w:r w:rsidRPr="004171B1">
        <w:t xml:space="preserve"> готовой </w:t>
      </w:r>
      <w:r w:rsidR="004657FD">
        <w:t>информации</w:t>
      </w:r>
      <w:r w:rsidRPr="004171B1">
        <w:t xml:space="preserve"> </w:t>
      </w:r>
      <w:r w:rsidR="004657FD">
        <w:t>у обучающегося</w:t>
      </w:r>
      <w:r w:rsidRPr="004171B1">
        <w:t>. Для достижения цели необходимо:</w:t>
      </w:r>
    </w:p>
    <w:p w14:paraId="2ECD2192" w14:textId="226108BB" w:rsidR="003546D8" w:rsidRPr="003546D8" w:rsidRDefault="003546D8" w:rsidP="003546D8">
      <w:pPr>
        <w:pStyle w:val="a0"/>
        <w:ind w:left="0" w:firstLine="851"/>
      </w:pPr>
      <w:r w:rsidRPr="003546D8">
        <w:t xml:space="preserve">разработать </w:t>
      </w:r>
      <w:r w:rsidR="00F44E9A">
        <w:t>минимальный</w:t>
      </w:r>
      <w:r w:rsidRPr="003546D8">
        <w:t xml:space="preserve"> графический интерфейс </w:t>
      </w:r>
      <w:r w:rsidR="00F44E9A">
        <w:t>обучающего</w:t>
      </w:r>
      <w:r w:rsidRPr="003546D8">
        <w:t>, состоящий из</w:t>
      </w:r>
      <w:r w:rsidR="00F44E9A">
        <w:t xml:space="preserve"> диалогового окна с </w:t>
      </w:r>
      <w:r w:rsidR="00F44E9A">
        <w:rPr>
          <w:lang w:val="en-US"/>
        </w:rPr>
        <w:t>AI</w:t>
      </w:r>
      <w:r w:rsidR="00F44E9A">
        <w:t xml:space="preserve"> помощником</w:t>
      </w:r>
      <w:r w:rsidR="00322611">
        <w:t xml:space="preserve"> </w:t>
      </w:r>
      <w:r w:rsidR="00F44E9A">
        <w:t>с списком его материала по темам</w:t>
      </w:r>
      <w:r w:rsidRPr="003546D8">
        <w:t>;</w:t>
      </w:r>
    </w:p>
    <w:p w14:paraId="0E8DA753" w14:textId="619FEF1D" w:rsidR="003546D8" w:rsidRPr="003546D8" w:rsidRDefault="003546D8" w:rsidP="003546D8">
      <w:pPr>
        <w:pStyle w:val="a0"/>
        <w:ind w:left="0" w:firstLine="851"/>
      </w:pPr>
      <w:r w:rsidRPr="003546D8">
        <w:t xml:space="preserve">обеспечить возможность </w:t>
      </w:r>
      <w:r w:rsidR="00F44E9A">
        <w:t>редактирования материала, отправки готового материала обучающемся</w:t>
      </w:r>
      <w:r w:rsidRPr="003546D8">
        <w:t>;</w:t>
      </w:r>
    </w:p>
    <w:p w14:paraId="6B58C0FD" w14:textId="01102682" w:rsidR="003546D8" w:rsidRPr="003546D8" w:rsidRDefault="000975BB" w:rsidP="003546D8">
      <w:pPr>
        <w:pStyle w:val="a0"/>
        <w:ind w:left="0" w:firstLine="851"/>
      </w:pPr>
      <w:r w:rsidRPr="003546D8">
        <w:t xml:space="preserve">разработать </w:t>
      </w:r>
      <w:r>
        <w:t>минимальный</w:t>
      </w:r>
      <w:r w:rsidRPr="003546D8">
        <w:t xml:space="preserve"> графический интерфейс </w:t>
      </w:r>
      <w:r>
        <w:t>обучающегося</w:t>
      </w:r>
      <w:r w:rsidRPr="003546D8">
        <w:t>, состоящий из</w:t>
      </w:r>
      <w:r>
        <w:t xml:space="preserve"> диалогового окна с </w:t>
      </w:r>
      <w:r>
        <w:rPr>
          <w:lang w:val="en-US"/>
        </w:rPr>
        <w:t>AI</w:t>
      </w:r>
      <w:r>
        <w:t xml:space="preserve"> помощником</w:t>
      </w:r>
      <w:r w:rsidR="00322611">
        <w:t xml:space="preserve"> </w:t>
      </w:r>
      <w:r>
        <w:t xml:space="preserve">и с списком пройденных тем с историей общения с </w:t>
      </w:r>
      <w:r>
        <w:rPr>
          <w:lang w:val="en-US"/>
        </w:rPr>
        <w:t>AI</w:t>
      </w:r>
      <w:r w:rsidRPr="000975BB">
        <w:t xml:space="preserve"> </w:t>
      </w:r>
      <w:r>
        <w:t>помощником</w:t>
      </w:r>
      <w:r w:rsidR="003546D8" w:rsidRPr="003546D8">
        <w:t>;</w:t>
      </w:r>
    </w:p>
    <w:p w14:paraId="52C907D7" w14:textId="01DEF66A" w:rsidR="003546D8" w:rsidRPr="003546D8" w:rsidRDefault="00CB7454" w:rsidP="009C1069">
      <w:pPr>
        <w:pStyle w:val="a0"/>
        <w:ind w:left="0" w:firstLine="851"/>
      </w:pPr>
      <w:r>
        <w:t xml:space="preserve">обучить </w:t>
      </w:r>
      <w:r>
        <w:rPr>
          <w:lang w:val="en-US"/>
        </w:rPr>
        <w:t>LLM</w:t>
      </w:r>
      <w:r>
        <w:t xml:space="preserve"> для поиска информации и адаптирования под аудиторию и длину занятия</w:t>
      </w:r>
      <w:r w:rsidR="003546D8" w:rsidRPr="003546D8">
        <w:t>;</w:t>
      </w:r>
    </w:p>
    <w:p w14:paraId="79CD79A5" w14:textId="6CC37AF9" w:rsidR="00074182" w:rsidRPr="00074182" w:rsidRDefault="00074182" w:rsidP="003546D8">
      <w:pPr>
        <w:pStyle w:val="a0"/>
        <w:ind w:left="0" w:firstLine="851"/>
      </w:pPr>
      <w:r w:rsidRPr="00074182">
        <w:t>предусмотреть экспорт результатов анализа в распространённых форматах для дальнейшего использования.</w:t>
      </w:r>
    </w:p>
    <w:p w14:paraId="52EDEC11" w14:textId="23BBA7A6" w:rsidR="00A52CF3" w:rsidRDefault="00847368" w:rsidP="00847368">
      <w:pPr>
        <w:pStyle w:val="2"/>
      </w:pPr>
      <w:bookmarkStart w:id="8" w:name="_Toc214819208"/>
      <w:r>
        <w:t>Сведения об участниках разработки</w:t>
      </w:r>
      <w:bookmarkEnd w:id="8"/>
    </w:p>
    <w:p w14:paraId="480FCE64" w14:textId="2CC76B0E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3546D8">
        <w:t>0</w:t>
      </w:r>
      <w:r w:rsidR="003546D8" w:rsidRPr="003546D8">
        <w:t>6</w:t>
      </w:r>
      <w:r>
        <w:t xml:space="preserve">-52-00 </w:t>
      </w:r>
      <w:r w:rsidR="009C1069">
        <w:t>Ленский Арсений Андреевич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proofErr w:type="spellStart"/>
      <w:r>
        <w:t>Долженкова</w:t>
      </w:r>
      <w:proofErr w:type="spellEnd"/>
      <w:r>
        <w:t xml:space="preserve">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9" w:name="_Toc214819209"/>
      <w:r>
        <w:lastRenderedPageBreak/>
        <w:t>Сроки разработки</w:t>
      </w:r>
      <w:bookmarkEnd w:id="9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49D39C20" w:rsidR="00AA648E" w:rsidRPr="00AA648E" w:rsidRDefault="00AA648E" w:rsidP="005F4B5D">
      <w:r w:rsidRPr="00AE63AC">
        <w:t xml:space="preserve">Конец разработки – </w:t>
      </w:r>
      <w:r w:rsidR="009C1069" w:rsidRPr="00AE63AC">
        <w:t>24</w:t>
      </w:r>
      <w:r w:rsidRPr="00AE63AC">
        <w:t>.</w:t>
      </w:r>
      <w:r w:rsidR="00AA2647" w:rsidRPr="00AE63AC">
        <w:t>11</w:t>
      </w:r>
      <w:r w:rsidRPr="00AE63AC">
        <w:t>.202</w:t>
      </w:r>
      <w:r w:rsidR="006B6D22" w:rsidRPr="00AE63AC">
        <w:t>5</w:t>
      </w:r>
      <w:r w:rsidRPr="00AE63AC">
        <w:t>.</w:t>
      </w:r>
    </w:p>
    <w:p w14:paraId="65EBEE70" w14:textId="7A329168" w:rsidR="00847368" w:rsidRDefault="00847368" w:rsidP="00847368">
      <w:pPr>
        <w:pStyle w:val="2"/>
      </w:pPr>
      <w:bookmarkStart w:id="10" w:name="_Toc214819210"/>
      <w:r>
        <w:t>Назначение разработки</w:t>
      </w:r>
      <w:bookmarkEnd w:id="10"/>
    </w:p>
    <w:p w14:paraId="20091166" w14:textId="481C2AE0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</w:t>
      </w:r>
      <w:r w:rsidR="00B24CEB">
        <w:t>го ПО</w:t>
      </w:r>
      <w:r w:rsidRPr="00593DAF">
        <w:t>. </w:t>
      </w:r>
    </w:p>
    <w:p w14:paraId="13146809" w14:textId="15441765" w:rsidR="00583827" w:rsidRDefault="00A00224" w:rsidP="003546D8">
      <w:pPr>
        <w:pStyle w:val="3"/>
      </w:pPr>
      <w:bookmarkStart w:id="11" w:name="_Toc214819211"/>
      <w:r>
        <w:t>Функциональное назначение</w:t>
      </w:r>
      <w:bookmarkEnd w:id="11"/>
    </w:p>
    <w:p w14:paraId="1879E81B" w14:textId="0E7E1045" w:rsidR="003546D8" w:rsidRDefault="003546D8" w:rsidP="00583827">
      <w:r w:rsidRPr="003546D8">
        <w:t xml:space="preserve">Функциональное назначение ПО заключается в автоматизации процессов </w:t>
      </w:r>
      <w:r w:rsidR="009C1069">
        <w:t>подготовки учебных материалов</w:t>
      </w:r>
      <w:r w:rsidRPr="003546D8">
        <w:t xml:space="preserve">: предоставление инструмента для </w:t>
      </w:r>
      <w:r w:rsidR="009C1069">
        <w:t>поиска и адаптации информации</w:t>
      </w:r>
      <w:r w:rsidRPr="003546D8">
        <w:t xml:space="preserve"> с помощью </w:t>
      </w:r>
      <w:r w:rsidR="009C1069">
        <w:t xml:space="preserve">обученной </w:t>
      </w:r>
      <w:r w:rsidR="009C1069">
        <w:rPr>
          <w:lang w:val="en-US"/>
        </w:rPr>
        <w:t>LLM</w:t>
      </w:r>
      <w:r w:rsidRPr="003546D8">
        <w:t xml:space="preserve">, редактирования </w:t>
      </w:r>
      <w:r w:rsidR="00B24CEB">
        <w:t>готового материала, предоставления готового материала обучающемуся и помощи в освоении</w:t>
      </w:r>
      <w:r w:rsidRPr="003546D8">
        <w:t>.</w:t>
      </w:r>
    </w:p>
    <w:p w14:paraId="71F9BF52" w14:textId="7BA2F3B5" w:rsidR="00A00224" w:rsidRDefault="00A00224" w:rsidP="000E06F3">
      <w:pPr>
        <w:pStyle w:val="3"/>
      </w:pPr>
      <w:bookmarkStart w:id="12" w:name="_Toc214819212"/>
      <w:r>
        <w:t>Эксплуатационное назначение</w:t>
      </w:r>
      <w:bookmarkEnd w:id="12"/>
    </w:p>
    <w:p w14:paraId="346BF46E" w14:textId="55094759" w:rsidR="003546D8" w:rsidRPr="003546D8" w:rsidRDefault="003546D8" w:rsidP="00360C9D">
      <w:r w:rsidRPr="003546D8">
        <w:t xml:space="preserve">Система может быть использована </w:t>
      </w:r>
      <w:r w:rsidR="00B24CEB">
        <w:t>преподавателями</w:t>
      </w:r>
      <w:r w:rsidRPr="003546D8">
        <w:t xml:space="preserve">, </w:t>
      </w:r>
      <w:r w:rsidR="00B24CEB">
        <w:t>учителями</w:t>
      </w:r>
      <w:r w:rsidRPr="003546D8">
        <w:t xml:space="preserve">, </w:t>
      </w:r>
      <w:r w:rsidR="00B24CEB">
        <w:t xml:space="preserve">родителями, учениками </w:t>
      </w:r>
      <w:r w:rsidR="00156464">
        <w:t xml:space="preserve">и </w:t>
      </w:r>
      <w:r w:rsidR="00156464" w:rsidRPr="003546D8">
        <w:t>студентами</w:t>
      </w:r>
      <w:r w:rsidRPr="003546D8">
        <w:t xml:space="preserve"> для быстрого </w:t>
      </w:r>
      <w:r w:rsidR="00B24CEB">
        <w:t>создания учебных материалов</w:t>
      </w:r>
      <w:r w:rsidRPr="003546D8">
        <w:t xml:space="preserve">, </w:t>
      </w:r>
      <w:r w:rsidR="00156464">
        <w:t>облегчения</w:t>
      </w:r>
      <w:r w:rsidR="00156464" w:rsidRPr="003546D8">
        <w:t xml:space="preserve"> </w:t>
      </w:r>
      <w:r w:rsidR="00156464">
        <w:t xml:space="preserve">поиска </w:t>
      </w:r>
      <w:r w:rsidR="00B24CEB">
        <w:t>и</w:t>
      </w:r>
      <w:r w:rsidRPr="003546D8">
        <w:t xml:space="preserve"> </w:t>
      </w:r>
      <w:r w:rsidR="00156464">
        <w:t>освоения</w:t>
      </w:r>
      <w:r w:rsidR="00156464" w:rsidRPr="00156464">
        <w:t xml:space="preserve"> </w:t>
      </w:r>
      <w:r w:rsidR="00156464">
        <w:t>информации</w:t>
      </w:r>
      <w:r w:rsidRPr="003546D8">
        <w:t>.</w:t>
      </w:r>
    </w:p>
    <w:p w14:paraId="41CED6DE" w14:textId="4C5608A7" w:rsidR="00592879" w:rsidRPr="00AE63AC" w:rsidRDefault="00E61B22" w:rsidP="00E61B22">
      <w:pPr>
        <w:pStyle w:val="1"/>
      </w:pPr>
      <w:bookmarkStart w:id="13" w:name="_Toc214819213"/>
      <w:r w:rsidRPr="00AE63AC">
        <w:lastRenderedPageBreak/>
        <w:t>О</w:t>
      </w:r>
      <w:r w:rsidR="00FC6AE0" w:rsidRPr="00AE63AC">
        <w:t>писание</w:t>
      </w:r>
      <w:r w:rsidRPr="00AE63AC">
        <w:t xml:space="preserve"> предметной области</w:t>
      </w:r>
      <w:bookmarkEnd w:id="13"/>
    </w:p>
    <w:p w14:paraId="3057ECED" w14:textId="77777777" w:rsidR="00964965" w:rsidRPr="00964965" w:rsidRDefault="00964965" w:rsidP="00964965">
      <w:bookmarkStart w:id="14" w:name="_Toc179386190"/>
      <w:bookmarkStart w:id="15" w:name="_Toc181198609"/>
      <w:bookmarkStart w:id="16" w:name="_Toc210254055"/>
      <w:bookmarkStart w:id="17" w:name="_Toc211675783"/>
      <w:bookmarkStart w:id="18" w:name="_Toc212217566"/>
      <w:bookmarkStart w:id="19" w:name="_Toc212217654"/>
      <w:r w:rsidRPr="00964965">
        <w:t>Создание качественных образовательных материалов остается одной из наиболее сложных и трудоемких задач в современном образовательном процессе. Подготовка структурированных уроков, адаптированных под разный уровень подготовки студентов, требует от преподавателя значительных временных затрат, глубоких предметных знаний и педагогического опыта. С ростом спроса на персонализированное обучение и онлайн-образование необходимость в эффективных инструментах автоматизации создания учебного контента стала особенно актуальной.</w:t>
      </w:r>
    </w:p>
    <w:p w14:paraId="3829045C" w14:textId="77777777" w:rsidR="00964965" w:rsidRPr="00964965" w:rsidRDefault="00964965" w:rsidP="00964965">
      <w:r w:rsidRPr="00964965">
        <w:t>Традиционный подход к разработке образовательных материалов, при котором преподаватель вручную подбирает источники информации, структурирует содержание, разрабатывает примеры и задания, сопряжен с несколькими фундаментальными проблемами. Этот процесс может занимать от нескольких часов до нескольких дней работы, требует постоянного обновления контента в соответствии с развитием предметной области и часто приводит к недостаточной адаптации материалов под индивидуальные потребности студентов.</w:t>
      </w:r>
    </w:p>
    <w:p w14:paraId="448B7219" w14:textId="195B24E5" w:rsidR="00964965" w:rsidRPr="00964965" w:rsidRDefault="00964965" w:rsidP="00964965">
      <w:r w:rsidRPr="00964965">
        <w:t>С появлением цифровых образовательных платформ и систем дистанционного обучения процесс доставки контента студентам был значительно оптимизирован. Однако разрыв между этапом подготовки материалов и этапом их эффективного усвоения до сих пор существует. Преподавателям по-прежнему приходится вручную адаптировать контент для разных аудиторий и создавать вариации материалов для студентов с разным уровнем подготовки.</w:t>
      </w:r>
    </w:p>
    <w:p w14:paraId="34A4FF53" w14:textId="77777777" w:rsidR="00964965" w:rsidRPr="00964965" w:rsidRDefault="00964965" w:rsidP="00964965">
      <w:r w:rsidRPr="00964965">
        <w:t>Система автоматической генерации учебных материалов на основе AI – это специализированное программное обеспечение, предназначенное для преобразования базового описания темы в готовые структурированные уроки, адаптированные под заданные параметры.</w:t>
      </w:r>
    </w:p>
    <w:p w14:paraId="38E3EF9D" w14:textId="77777777" w:rsidR="00964965" w:rsidRPr="00964965" w:rsidRDefault="00964965" w:rsidP="00964965">
      <w:r w:rsidRPr="00964965">
        <w:t>Внедрение данного программного обеспечения преследует следующие цели:</w:t>
      </w:r>
    </w:p>
    <w:p w14:paraId="1B6C396C" w14:textId="77777777" w:rsidR="00964965" w:rsidRPr="00964965" w:rsidRDefault="00964965" w:rsidP="00964965">
      <w:pPr>
        <w:pStyle w:val="a0"/>
        <w:ind w:left="0" w:firstLine="851"/>
      </w:pPr>
      <w:r w:rsidRPr="00964965">
        <w:t>ускорение процесса подготовки образовательных материалов за счет автоматизированной генерации контента;</w:t>
      </w:r>
    </w:p>
    <w:p w14:paraId="21E3A07B" w14:textId="77777777" w:rsidR="00964965" w:rsidRPr="00964965" w:rsidRDefault="00964965" w:rsidP="00964965">
      <w:pPr>
        <w:pStyle w:val="a0"/>
        <w:ind w:left="0" w:firstLine="851"/>
      </w:pPr>
      <w:r w:rsidRPr="00964965">
        <w:t>обеспечение адаптивности обучения через создание персонализированных материалов для разных уровней подготовки;</w:t>
      </w:r>
    </w:p>
    <w:p w14:paraId="349043A9" w14:textId="77777777" w:rsidR="00964965" w:rsidRPr="00964965" w:rsidRDefault="00964965" w:rsidP="00964965">
      <w:pPr>
        <w:pStyle w:val="a0"/>
        <w:ind w:left="0" w:firstLine="851"/>
      </w:pPr>
      <w:r w:rsidRPr="00964965">
        <w:t>повышение качества образовательного контента за счет использования актуальных источников и лучших педагогических практик;</w:t>
      </w:r>
    </w:p>
    <w:p w14:paraId="1D806DFB" w14:textId="77777777" w:rsidR="00964965" w:rsidRPr="00964965" w:rsidRDefault="00964965" w:rsidP="00964965">
      <w:pPr>
        <w:pStyle w:val="a0"/>
        <w:ind w:left="0" w:firstLine="851"/>
      </w:pPr>
      <w:r w:rsidRPr="00964965">
        <w:t>предоставление инструмента для быстрого создания учебных материалов по новым или узкоспециализированным темам;</w:t>
      </w:r>
    </w:p>
    <w:p w14:paraId="630809E0" w14:textId="77777777" w:rsidR="00964965" w:rsidRPr="00964965" w:rsidRDefault="00964965" w:rsidP="00964965">
      <w:pPr>
        <w:pStyle w:val="a0"/>
        <w:ind w:left="0" w:firstLine="851"/>
      </w:pPr>
      <w:r w:rsidRPr="00964965">
        <w:t>сокращение временных затрат на рутинную подготовку контента и концентрация на индивидуальной работе со студентами.</w:t>
      </w:r>
    </w:p>
    <w:p w14:paraId="7072E4C9" w14:textId="77777777" w:rsidR="00DA06ED" w:rsidRPr="00FB7E4D" w:rsidRDefault="00DA06ED" w:rsidP="00FB7E4D">
      <w:pPr>
        <w:pStyle w:val="2"/>
        <w:numPr>
          <w:ilvl w:val="0"/>
          <w:numId w:val="0"/>
        </w:numPr>
        <w:ind w:left="1286" w:hanging="576"/>
        <w:rPr>
          <w:szCs w:val="24"/>
        </w:rPr>
      </w:pPr>
      <w:bookmarkStart w:id="20" w:name="_Toc214819214"/>
      <w:r w:rsidRPr="00FB7E4D">
        <w:rPr>
          <w:szCs w:val="24"/>
        </w:rPr>
        <w:lastRenderedPageBreak/>
        <w:t>Обзор аналогов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25534EE6" w14:textId="1867751D" w:rsidR="00DA06ED" w:rsidRPr="00FB7E4D" w:rsidRDefault="00DA06ED" w:rsidP="00DA06ED">
      <w:pPr>
        <w:rPr>
          <w:szCs w:val="24"/>
        </w:rPr>
      </w:pPr>
      <w:r w:rsidRPr="00FB7E4D">
        <w:rPr>
          <w:szCs w:val="24"/>
        </w:rPr>
        <w:t>На рынке существует ряд, которые могут быть использованы в качестве аналогов.</w:t>
      </w:r>
    </w:p>
    <w:p w14:paraId="45262CFF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Cs w:val="24"/>
        </w:rPr>
      </w:pPr>
      <w:bookmarkStart w:id="21" w:name="_Toc214819215"/>
      <w:r w:rsidRPr="00156464">
        <w:rPr>
          <w:szCs w:val="24"/>
        </w:rPr>
        <w:t>Аналог №1 – «</w:t>
      </w:r>
      <w:proofErr w:type="spellStart"/>
      <w:r w:rsidRPr="00156464">
        <w:rPr>
          <w:szCs w:val="24"/>
        </w:rPr>
        <w:t>Khan</w:t>
      </w:r>
      <w:proofErr w:type="spellEnd"/>
      <w:r w:rsidRPr="00156464">
        <w:rPr>
          <w:szCs w:val="24"/>
        </w:rPr>
        <w:t xml:space="preserve"> Academy»</w:t>
      </w:r>
      <w:bookmarkEnd w:id="21"/>
    </w:p>
    <w:p w14:paraId="64990488" w14:textId="77777777" w:rsidR="00156464" w:rsidRPr="00156464" w:rsidRDefault="00156464" w:rsidP="00156464">
      <w:pPr>
        <w:rPr>
          <w:sz w:val="22"/>
          <w:szCs w:val="20"/>
        </w:rPr>
      </w:pPr>
      <w:r w:rsidRPr="00156464">
        <w:rPr>
          <w:rFonts w:cs="Times New Roman"/>
          <w:szCs w:val="24"/>
          <w:lang w:val="en-US"/>
        </w:rPr>
        <w:t>Khan</w:t>
      </w:r>
      <w:r w:rsidRPr="00156464">
        <w:rPr>
          <w:rFonts w:cs="Times New Roman"/>
          <w:szCs w:val="24"/>
        </w:rPr>
        <w:t xml:space="preserve"> </w:t>
      </w:r>
      <w:r w:rsidRPr="00156464">
        <w:rPr>
          <w:rFonts w:cs="Times New Roman"/>
          <w:szCs w:val="24"/>
          <w:lang w:val="en-US"/>
        </w:rPr>
        <w:t>Academy</w:t>
      </w:r>
      <w:r w:rsidRPr="00156464">
        <w:rPr>
          <w:rFonts w:cs="Times New Roman"/>
          <w:szCs w:val="24"/>
        </w:rPr>
        <w:t xml:space="preserve"> – платформа с огромной библиотекой готовых уроков и системой адаптивного обучения.</w:t>
      </w:r>
    </w:p>
    <w:p w14:paraId="5D4FC3B3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drawing>
          <wp:inline distT="0" distB="0" distL="0" distR="0" wp14:anchorId="53034001" wp14:editId="3EBB4167">
            <wp:extent cx="5120181" cy="2564195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647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9240" w14:textId="77777777" w:rsidR="00156464" w:rsidRPr="00156464" w:rsidRDefault="00156464" w:rsidP="00156464">
      <w:pPr>
        <w:pStyle w:val="a9"/>
        <w:rPr>
          <w:sz w:val="22"/>
          <w:szCs w:val="16"/>
        </w:rPr>
      </w:pPr>
      <w:r w:rsidRPr="00156464">
        <w:rPr>
          <w:szCs w:val="24"/>
        </w:rPr>
        <w:t>Рисунок 1 –</w:t>
      </w:r>
      <w:r w:rsidRPr="00156464">
        <w:rPr>
          <w:szCs w:val="24"/>
          <w:lang w:val="en-US"/>
        </w:rPr>
        <w:t xml:space="preserve"> Khan</w:t>
      </w:r>
      <w:r w:rsidRPr="00156464">
        <w:rPr>
          <w:szCs w:val="24"/>
        </w:rPr>
        <w:t xml:space="preserve"> </w:t>
      </w:r>
      <w:r w:rsidRPr="00156464">
        <w:rPr>
          <w:szCs w:val="24"/>
          <w:lang w:val="en-US"/>
        </w:rPr>
        <w:t>Academy</w:t>
      </w:r>
    </w:p>
    <w:p w14:paraId="01DE947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 </w:t>
      </w:r>
    </w:p>
    <w:p w14:paraId="52F3672F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 </w:t>
      </w:r>
    </w:p>
    <w:p w14:paraId="5ECA65D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15B2E6CB" w14:textId="77777777" w:rsidR="00156464" w:rsidRPr="00964965" w:rsidRDefault="00156464" w:rsidP="00964965">
      <w:pPr>
        <w:pStyle w:val="a0"/>
        <w:ind w:left="0" w:firstLine="851"/>
      </w:pPr>
      <w:r w:rsidRPr="00964965">
        <w:t>бесплатная;</w:t>
      </w:r>
    </w:p>
    <w:p w14:paraId="0B4CB7DD" w14:textId="77777777" w:rsidR="00156464" w:rsidRPr="00964965" w:rsidRDefault="00156464" w:rsidP="00964965">
      <w:pPr>
        <w:pStyle w:val="a0"/>
        <w:ind w:left="0" w:firstLine="851"/>
      </w:pPr>
      <w:r w:rsidRPr="00964965">
        <w:t>огромная база готовых материалов;</w:t>
      </w:r>
    </w:p>
    <w:p w14:paraId="19366304" w14:textId="77777777" w:rsidR="00156464" w:rsidRPr="00964965" w:rsidRDefault="00156464" w:rsidP="00964965">
      <w:pPr>
        <w:pStyle w:val="a0"/>
        <w:ind w:left="0" w:firstLine="851"/>
      </w:pPr>
      <w:r w:rsidRPr="00964965">
        <w:t>хорошая система отслеживания прогресса.</w:t>
      </w:r>
    </w:p>
    <w:p w14:paraId="5681601A" w14:textId="77777777" w:rsidR="00156464" w:rsidRPr="00156464" w:rsidRDefault="00156464" w:rsidP="00156464">
      <w:pPr>
        <w:rPr>
          <w:rFonts w:cs="Times New Roman"/>
          <w:sz w:val="22"/>
          <w:szCs w:val="20"/>
        </w:rPr>
      </w:pPr>
      <w:r w:rsidRPr="00156464">
        <w:rPr>
          <w:rFonts w:cs="Times New Roman"/>
          <w:szCs w:val="24"/>
        </w:rPr>
        <w:t>Недостатки:</w:t>
      </w:r>
    </w:p>
    <w:p w14:paraId="3C50A282" w14:textId="77777777" w:rsidR="00156464" w:rsidRPr="00964965" w:rsidRDefault="00156464" w:rsidP="00964965">
      <w:pPr>
        <w:pStyle w:val="a0"/>
        <w:ind w:left="0" w:firstLine="851"/>
      </w:pPr>
      <w:r w:rsidRPr="00964965">
        <w:t>контент создается только командой KA;</w:t>
      </w:r>
    </w:p>
    <w:p w14:paraId="7C771FA1" w14:textId="77777777" w:rsidR="00156464" w:rsidRPr="00964965" w:rsidRDefault="00156464" w:rsidP="00964965">
      <w:pPr>
        <w:pStyle w:val="a0"/>
        <w:ind w:left="0" w:firstLine="851"/>
      </w:pPr>
      <w:r w:rsidRPr="00964965">
        <w:t>нет возможности генерировать свои уроки;</w:t>
      </w:r>
    </w:p>
    <w:p w14:paraId="01054B7E" w14:textId="77777777" w:rsidR="00156464" w:rsidRPr="00964965" w:rsidRDefault="00156464" w:rsidP="00964965">
      <w:pPr>
        <w:pStyle w:val="a0"/>
        <w:ind w:left="0" w:firstLine="851"/>
      </w:pPr>
      <w:r w:rsidRPr="00964965">
        <w:t>ограниченная персонализация.</w:t>
      </w:r>
    </w:p>
    <w:p w14:paraId="432DD8BF" w14:textId="193A037D" w:rsidR="00156464" w:rsidRPr="00156464" w:rsidRDefault="00156464" w:rsidP="00156464">
      <w:pPr>
        <w:ind w:firstLine="0"/>
        <w:rPr>
          <w:sz w:val="22"/>
          <w:szCs w:val="20"/>
        </w:rPr>
      </w:pPr>
    </w:p>
    <w:p w14:paraId="50E0E52A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 w:val="22"/>
          <w:szCs w:val="32"/>
        </w:rPr>
      </w:pPr>
      <w:bookmarkStart w:id="22" w:name="_Toc214819216"/>
      <w:r w:rsidRPr="00156464">
        <w:rPr>
          <w:szCs w:val="24"/>
        </w:rPr>
        <w:t>Аналог №2 – «</w:t>
      </w:r>
      <w:r w:rsidRPr="00156464">
        <w:rPr>
          <w:szCs w:val="24"/>
          <w:lang w:val="en-US"/>
        </w:rPr>
        <w:t>Coursera</w:t>
      </w:r>
      <w:r w:rsidRPr="00156464">
        <w:rPr>
          <w:szCs w:val="24"/>
        </w:rPr>
        <w:t>»</w:t>
      </w:r>
      <w:bookmarkEnd w:id="22"/>
    </w:p>
    <w:p w14:paraId="5EC45007" w14:textId="77777777" w:rsidR="00156464" w:rsidRPr="00156464" w:rsidRDefault="00156464" w:rsidP="00156464">
      <w:pPr>
        <w:ind w:firstLine="709"/>
        <w:rPr>
          <w:sz w:val="22"/>
          <w:szCs w:val="20"/>
        </w:rPr>
      </w:pPr>
      <w:r w:rsidRPr="00156464">
        <w:rPr>
          <w:rFonts w:cs="Times New Roman"/>
          <w:szCs w:val="24"/>
          <w:lang w:val="en-US"/>
        </w:rPr>
        <w:t>Coursera</w:t>
      </w:r>
      <w:r w:rsidRPr="00156464">
        <w:rPr>
          <w:rFonts w:cs="Times New Roman"/>
          <w:szCs w:val="24"/>
        </w:rPr>
        <w:t xml:space="preserve"> – платформа онлайн-курсов с авторскими материалами от вузов и компаний.</w:t>
      </w:r>
    </w:p>
    <w:p w14:paraId="2C3EF93B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lastRenderedPageBreak/>
        <w:drawing>
          <wp:inline distT="0" distB="0" distL="0" distR="0" wp14:anchorId="30C8DA7F" wp14:editId="2472F7F4">
            <wp:extent cx="457200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1A5D" w14:textId="77777777" w:rsidR="00156464" w:rsidRPr="00156464" w:rsidRDefault="00156464" w:rsidP="00156464">
      <w:pPr>
        <w:pStyle w:val="a9"/>
        <w:rPr>
          <w:sz w:val="22"/>
          <w:szCs w:val="16"/>
          <w:lang w:val="en-US"/>
        </w:rPr>
      </w:pPr>
      <w:r w:rsidRPr="00156464">
        <w:rPr>
          <w:szCs w:val="24"/>
        </w:rPr>
        <w:t xml:space="preserve">Рисунок 2 – </w:t>
      </w:r>
      <w:r w:rsidRPr="00156464">
        <w:rPr>
          <w:szCs w:val="24"/>
          <w:lang w:val="en-US"/>
        </w:rPr>
        <w:t>Coursera</w:t>
      </w:r>
    </w:p>
    <w:p w14:paraId="2ABC11AA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0BFE8339" w14:textId="77777777" w:rsidR="00156464" w:rsidRPr="00964965" w:rsidRDefault="00156464" w:rsidP="00964965">
      <w:pPr>
        <w:pStyle w:val="a0"/>
        <w:ind w:left="0" w:firstLine="851"/>
      </w:pPr>
      <w:r w:rsidRPr="00964965">
        <w:t>курсы от ведущих университетов;</w:t>
      </w:r>
    </w:p>
    <w:p w14:paraId="3DFCDABA" w14:textId="77777777" w:rsidR="00156464" w:rsidRPr="00964965" w:rsidRDefault="00156464" w:rsidP="00964965">
      <w:pPr>
        <w:pStyle w:val="a0"/>
        <w:ind w:left="0" w:firstLine="851"/>
      </w:pPr>
      <w:r w:rsidRPr="00964965">
        <w:t>сертификаты о прохождении;</w:t>
      </w:r>
    </w:p>
    <w:p w14:paraId="285FF42D" w14:textId="77777777" w:rsidR="00156464" w:rsidRPr="00964965" w:rsidRDefault="00156464" w:rsidP="00964965">
      <w:pPr>
        <w:pStyle w:val="a0"/>
        <w:ind w:left="0" w:firstLine="851"/>
      </w:pPr>
      <w:r w:rsidRPr="00964965">
        <w:t>разнообразие тем и направлений.</w:t>
      </w:r>
    </w:p>
    <w:p w14:paraId="04273DB0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Недостатки:</w:t>
      </w:r>
    </w:p>
    <w:p w14:paraId="70764C85" w14:textId="77777777" w:rsidR="00156464" w:rsidRPr="00964965" w:rsidRDefault="00156464" w:rsidP="00964965">
      <w:pPr>
        <w:pStyle w:val="a0"/>
        <w:ind w:left="0" w:firstLine="851"/>
      </w:pPr>
      <w:r w:rsidRPr="00964965">
        <w:t>платный доступ к большинству курсов;</w:t>
      </w:r>
    </w:p>
    <w:p w14:paraId="2F7D2CAB" w14:textId="4F928742" w:rsidR="00156464" w:rsidRPr="00964965" w:rsidRDefault="00156464" w:rsidP="004C4CB0">
      <w:pPr>
        <w:pStyle w:val="a0"/>
        <w:ind w:left="0" w:firstLine="851"/>
      </w:pPr>
      <w:r w:rsidRPr="00964965">
        <w:t>долгий процесс создания контента;</w:t>
      </w:r>
    </w:p>
    <w:p w14:paraId="70277522" w14:textId="77777777" w:rsidR="00156464" w:rsidRPr="00964965" w:rsidRDefault="00156464" w:rsidP="00964965">
      <w:pPr>
        <w:pStyle w:val="a0"/>
        <w:ind w:left="0" w:firstLine="851"/>
      </w:pPr>
      <w:r w:rsidRPr="00964965">
        <w:t>минимальная адаптация под студента.</w:t>
      </w:r>
    </w:p>
    <w:p w14:paraId="34C59176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 w:val="22"/>
          <w:szCs w:val="32"/>
        </w:rPr>
      </w:pPr>
      <w:bookmarkStart w:id="23" w:name="_Toc214819217"/>
      <w:r w:rsidRPr="00156464">
        <w:rPr>
          <w:szCs w:val="24"/>
        </w:rPr>
        <w:t>Аналог №3 – «</w:t>
      </w:r>
      <w:proofErr w:type="spellStart"/>
      <w:r w:rsidRPr="00156464">
        <w:rPr>
          <w:szCs w:val="24"/>
          <w:lang w:val="en-US"/>
        </w:rPr>
        <w:t>Edpuzzle</w:t>
      </w:r>
      <w:proofErr w:type="spellEnd"/>
      <w:r w:rsidRPr="00156464">
        <w:rPr>
          <w:szCs w:val="24"/>
        </w:rPr>
        <w:t>»</w:t>
      </w:r>
      <w:bookmarkEnd w:id="23"/>
    </w:p>
    <w:p w14:paraId="1A6A3C4D" w14:textId="77777777" w:rsidR="00156464" w:rsidRPr="00156464" w:rsidRDefault="00156464" w:rsidP="00156464">
      <w:pPr>
        <w:ind w:firstLine="709"/>
        <w:rPr>
          <w:sz w:val="22"/>
          <w:szCs w:val="20"/>
        </w:rPr>
      </w:pPr>
      <w:proofErr w:type="spellStart"/>
      <w:r w:rsidRPr="00156464">
        <w:rPr>
          <w:rFonts w:cs="Times New Roman"/>
          <w:szCs w:val="24"/>
          <w:lang w:val="en-US"/>
        </w:rPr>
        <w:t>Edpuzzle</w:t>
      </w:r>
      <w:proofErr w:type="spellEnd"/>
      <w:r w:rsidRPr="00156464">
        <w:rPr>
          <w:rFonts w:cs="Times New Roman"/>
          <w:szCs w:val="24"/>
        </w:rPr>
        <w:t xml:space="preserve"> – Платформа для создания интерактивных видео-уроков.</w:t>
      </w:r>
    </w:p>
    <w:p w14:paraId="7898270B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drawing>
          <wp:inline distT="0" distB="0" distL="0" distR="0" wp14:anchorId="699F1FDC" wp14:editId="75AD76F8">
            <wp:extent cx="4790265" cy="2694940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68" cy="27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BF5F" w14:textId="77777777" w:rsidR="00156464" w:rsidRPr="00156464" w:rsidRDefault="00156464" w:rsidP="00156464">
      <w:pPr>
        <w:pStyle w:val="a9"/>
        <w:rPr>
          <w:sz w:val="22"/>
          <w:szCs w:val="16"/>
          <w:lang w:val="en-US"/>
        </w:rPr>
      </w:pPr>
      <w:r w:rsidRPr="00156464">
        <w:rPr>
          <w:szCs w:val="24"/>
        </w:rPr>
        <w:lastRenderedPageBreak/>
        <w:t xml:space="preserve">Рисунок 3 – </w:t>
      </w:r>
      <w:proofErr w:type="spellStart"/>
      <w:r w:rsidRPr="00156464">
        <w:rPr>
          <w:szCs w:val="24"/>
          <w:lang w:val="en-US"/>
        </w:rPr>
        <w:t>Edpuzzle</w:t>
      </w:r>
      <w:proofErr w:type="spellEnd"/>
    </w:p>
    <w:p w14:paraId="36A0420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3D12E2D0" w14:textId="77777777" w:rsidR="00156464" w:rsidRPr="00964965" w:rsidRDefault="00156464" w:rsidP="00964965">
      <w:pPr>
        <w:pStyle w:val="a0"/>
        <w:ind w:left="0" w:firstLine="851"/>
      </w:pPr>
      <w:r w:rsidRPr="00964965">
        <w:t>простота создания материалов;</w:t>
      </w:r>
    </w:p>
    <w:p w14:paraId="1894119E" w14:textId="77777777" w:rsidR="00156464" w:rsidRPr="00964965" w:rsidRDefault="00156464" w:rsidP="00964965">
      <w:pPr>
        <w:pStyle w:val="a0"/>
        <w:ind w:left="0" w:firstLine="851"/>
      </w:pPr>
      <w:r w:rsidRPr="00964965">
        <w:t>интерактивные элементы в видео;</w:t>
      </w:r>
    </w:p>
    <w:p w14:paraId="03749BE4" w14:textId="77777777" w:rsidR="00156464" w:rsidRPr="00964965" w:rsidRDefault="00156464" w:rsidP="00964965">
      <w:pPr>
        <w:pStyle w:val="a0"/>
        <w:ind w:left="0" w:firstLine="851"/>
      </w:pPr>
      <w:r w:rsidRPr="00964965">
        <w:t>аналитика просмотра.</w:t>
      </w:r>
    </w:p>
    <w:p w14:paraId="2B8D23DD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Недостатки:</w:t>
      </w:r>
    </w:p>
    <w:p w14:paraId="60A5AB4D" w14:textId="77777777" w:rsidR="00156464" w:rsidRPr="00964965" w:rsidRDefault="00156464" w:rsidP="00964965">
      <w:pPr>
        <w:pStyle w:val="a0"/>
        <w:ind w:left="0" w:firstLine="851"/>
      </w:pPr>
      <w:r w:rsidRPr="00964965">
        <w:t>ориентация только на видео-формат;</w:t>
      </w:r>
    </w:p>
    <w:p w14:paraId="4EA996E4" w14:textId="77777777" w:rsidR="00156464" w:rsidRPr="00964965" w:rsidRDefault="00156464" w:rsidP="00964965">
      <w:pPr>
        <w:pStyle w:val="a0"/>
        <w:ind w:left="0" w:firstLine="851"/>
      </w:pPr>
      <w:r w:rsidRPr="00964965">
        <w:t>ограниченные возможности для текстового контента;</w:t>
      </w:r>
    </w:p>
    <w:p w14:paraId="5B0E9493" w14:textId="77777777" w:rsidR="00156464" w:rsidRPr="00964965" w:rsidRDefault="00156464" w:rsidP="00964965">
      <w:pPr>
        <w:pStyle w:val="a0"/>
        <w:ind w:left="0" w:firstLine="851"/>
      </w:pPr>
      <w:r w:rsidRPr="00964965">
        <w:t>нельзя использовать в РФ;</w:t>
      </w:r>
    </w:p>
    <w:p w14:paraId="52426293" w14:textId="700C0C1F" w:rsidR="00DA06ED" w:rsidRPr="00964965" w:rsidRDefault="00156464" w:rsidP="00964965">
      <w:pPr>
        <w:pStyle w:val="a0"/>
        <w:ind w:left="0" w:firstLine="851"/>
      </w:pPr>
      <w:r w:rsidRPr="00964965">
        <w:t>нет AI-генерации материалов.</w:t>
      </w:r>
    </w:p>
    <w:p w14:paraId="092F632B" w14:textId="6B5C7B5B" w:rsidR="00E61B22" w:rsidRPr="00744653" w:rsidRDefault="00E61B22" w:rsidP="00E61B22">
      <w:pPr>
        <w:pStyle w:val="1"/>
      </w:pPr>
      <w:bookmarkStart w:id="24" w:name="_Toc214819218"/>
      <w:r w:rsidRPr="00744653">
        <w:lastRenderedPageBreak/>
        <w:t>Требования к результатам разработки</w:t>
      </w:r>
      <w:bookmarkEnd w:id="24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25" w:name="_Toc214819219"/>
      <w:r w:rsidRPr="001A3104">
        <w:t>Требования к функци</w:t>
      </w:r>
      <w:r w:rsidR="000E06F3" w:rsidRPr="001A3104">
        <w:t>ональным характеристикам</w:t>
      </w:r>
      <w:bookmarkEnd w:id="25"/>
    </w:p>
    <w:p w14:paraId="22AAF828" w14:textId="77777777" w:rsidR="00A33DC7" w:rsidRPr="00A33DC7" w:rsidRDefault="00A33DC7" w:rsidP="00A33DC7">
      <w:r w:rsidRPr="00A33DC7">
        <w:t>Программа должна осуществлять выполнение следующих функций:</w:t>
      </w:r>
    </w:p>
    <w:p w14:paraId="13FEE31C" w14:textId="77777777" w:rsidR="00A33DC7" w:rsidRPr="00A33DC7" w:rsidRDefault="00A33DC7" w:rsidP="00A33DC7">
      <w:pPr>
        <w:pStyle w:val="a0"/>
        <w:ind w:left="0" w:firstLine="851"/>
      </w:pPr>
      <w:r w:rsidRPr="00A33DC7">
        <w:t>предоставление интерфейса для ввода параметров урока (тема, длительность, уровень сложности, целевая аудитория);</w:t>
      </w:r>
    </w:p>
    <w:p w14:paraId="345B7513" w14:textId="77777777" w:rsidR="00A33DC7" w:rsidRPr="00A33DC7" w:rsidRDefault="00A33DC7" w:rsidP="00A33DC7">
      <w:pPr>
        <w:pStyle w:val="a0"/>
        <w:ind w:left="0" w:firstLine="851"/>
      </w:pPr>
      <w:r w:rsidRPr="00A33DC7">
        <w:t>генерация структурированного учебного плана на основе заданных параметров;</w:t>
      </w:r>
    </w:p>
    <w:p w14:paraId="33A733D1" w14:textId="77777777" w:rsidR="00A33DC7" w:rsidRPr="00A33DC7" w:rsidRDefault="00A33DC7" w:rsidP="00A33DC7">
      <w:pPr>
        <w:pStyle w:val="a0"/>
        <w:ind w:left="0" w:firstLine="851"/>
      </w:pPr>
      <w:r w:rsidRPr="00A33DC7">
        <w:t>создание теоретического контента с адаптацией под уровень подготовки студентов;</w:t>
      </w:r>
    </w:p>
    <w:p w14:paraId="307BB191" w14:textId="77777777" w:rsidR="00A33DC7" w:rsidRPr="00A33DC7" w:rsidRDefault="00A33DC7" w:rsidP="00A33DC7">
      <w:pPr>
        <w:pStyle w:val="a0"/>
        <w:ind w:left="0" w:firstLine="851"/>
      </w:pPr>
      <w:r w:rsidRPr="00A33DC7">
        <w:t>автоматическая разработка практических заданий и упражнений для закрепления материала;</w:t>
      </w:r>
    </w:p>
    <w:p w14:paraId="1457DCF2" w14:textId="77777777" w:rsidR="00A33DC7" w:rsidRPr="00A33DC7" w:rsidRDefault="00A33DC7" w:rsidP="00A33DC7">
      <w:pPr>
        <w:pStyle w:val="a0"/>
        <w:ind w:left="0" w:firstLine="851"/>
      </w:pPr>
      <w:r w:rsidRPr="00A33DC7">
        <w:t>предоставление инструментов для редактирования и кастомизации сгенерированных материалов;</w:t>
      </w:r>
    </w:p>
    <w:p w14:paraId="09C3FE84" w14:textId="6DE4D407" w:rsidR="00A33DC7" w:rsidRPr="00A33DC7" w:rsidRDefault="00A33DC7" w:rsidP="00A33DC7">
      <w:pPr>
        <w:pStyle w:val="a0"/>
        <w:ind w:left="0" w:firstLine="851"/>
      </w:pPr>
      <w:r w:rsidRPr="00A33DC7">
        <w:t>экспорт готовых уроков в различные форматы (PDF, DOCX, HTML)</w:t>
      </w:r>
      <w:r w:rsidR="00B91FBA">
        <w:t>.</w:t>
      </w:r>
    </w:p>
    <w:p w14:paraId="1B168C65" w14:textId="59AD58BD" w:rsidR="009730DA" w:rsidRPr="00D7373A" w:rsidRDefault="009730DA" w:rsidP="009730DA">
      <w:pPr>
        <w:pStyle w:val="2"/>
      </w:pPr>
      <w:bookmarkStart w:id="26" w:name="_Toc214819220"/>
      <w:r w:rsidRPr="00D7373A">
        <w:t>Требования к показателям назначения</w:t>
      </w:r>
      <w:bookmarkEnd w:id="26"/>
    </w:p>
    <w:p w14:paraId="73F9A5C3" w14:textId="57E62B4E" w:rsidR="00873FA2" w:rsidRDefault="00873FA2" w:rsidP="00844C62">
      <w:r w:rsidRPr="00D7373A">
        <w:t>Информационная система должна обеспечивать следующие показатели назначения:</w:t>
      </w:r>
    </w:p>
    <w:p w14:paraId="4052E56F" w14:textId="77777777" w:rsidR="00A33DC7" w:rsidRPr="00A33DC7" w:rsidRDefault="00A33DC7" w:rsidP="00A33DC7">
      <w:pPr>
        <w:pStyle w:val="a0"/>
        <w:ind w:left="0" w:firstLine="851"/>
      </w:pPr>
      <w:r w:rsidRPr="00A33DC7">
        <w:t>время на полный запуск системы не должно превышать 10 секунд;</w:t>
      </w:r>
    </w:p>
    <w:p w14:paraId="4738AE83" w14:textId="77777777" w:rsidR="00A33DC7" w:rsidRPr="00A33DC7" w:rsidRDefault="00A33DC7" w:rsidP="00A33DC7">
      <w:pPr>
        <w:pStyle w:val="a0"/>
        <w:ind w:left="0" w:firstLine="851"/>
      </w:pPr>
      <w:r w:rsidRPr="00A33DC7">
        <w:t>время генерации стандартного урока (45 минут) не должно превышать 2 минут;</w:t>
      </w:r>
    </w:p>
    <w:p w14:paraId="648BB39A" w14:textId="77777777" w:rsidR="00A33DC7" w:rsidRPr="00A33DC7" w:rsidRDefault="00A33DC7" w:rsidP="00A33DC7">
      <w:pPr>
        <w:pStyle w:val="a0"/>
        <w:ind w:left="0" w:firstLine="851"/>
      </w:pPr>
      <w:r w:rsidRPr="00A33DC7">
        <w:t>время отклика при выполнении основных операций (редактирование контента, навигация по разделам, сохранение изменений) не должно превышать 500 миллисекунд;</w:t>
      </w:r>
    </w:p>
    <w:p w14:paraId="5E75F6E1" w14:textId="77777777" w:rsidR="00A33DC7" w:rsidRPr="00A33DC7" w:rsidRDefault="00A33DC7" w:rsidP="00A33DC7">
      <w:pPr>
        <w:pStyle w:val="a0"/>
        <w:ind w:left="0" w:firstLine="851"/>
      </w:pPr>
      <w:r w:rsidRPr="00A33DC7">
        <w:t>система должна стабильно работать с базой знаний объемом до 10 000 документов;</w:t>
      </w:r>
    </w:p>
    <w:p w14:paraId="6E8D1111" w14:textId="77777777" w:rsidR="00A33DC7" w:rsidRPr="00A33DC7" w:rsidRDefault="00A33DC7" w:rsidP="00A33DC7">
      <w:pPr>
        <w:pStyle w:val="a0"/>
        <w:ind w:left="0" w:firstLine="851"/>
      </w:pPr>
      <w:r w:rsidRPr="00A33DC7">
        <w:t>поддержка одновременной работы с несколькими проектами уроков;</w:t>
      </w:r>
    </w:p>
    <w:p w14:paraId="34D4B8A1" w14:textId="77777777" w:rsidR="00A33DC7" w:rsidRPr="00A33DC7" w:rsidRDefault="00A33DC7" w:rsidP="00A33DC7">
      <w:pPr>
        <w:pStyle w:val="a0"/>
        <w:ind w:left="0" w:firstLine="851"/>
      </w:pPr>
      <w:r w:rsidRPr="00A33DC7">
        <w:t>время экспорта урока в стандартные форматы не должно превышать 30 секунд;</w:t>
      </w:r>
    </w:p>
    <w:p w14:paraId="3B4BC2A3" w14:textId="6F18B2BD" w:rsidR="000E06F3" w:rsidRPr="00AB3153" w:rsidRDefault="000E06F3" w:rsidP="000E06F3">
      <w:pPr>
        <w:pStyle w:val="2"/>
      </w:pPr>
      <w:bookmarkStart w:id="27" w:name="_Toc214819221"/>
      <w:r w:rsidRPr="00AB3153">
        <w:t>Требования к технологическому стеку</w:t>
      </w:r>
      <w:bookmarkEnd w:id="27"/>
    </w:p>
    <w:p w14:paraId="5056E39F" w14:textId="27D60C94" w:rsidR="00844C62" w:rsidRPr="00844C62" w:rsidRDefault="00844C62" w:rsidP="00844C62">
      <w:pPr>
        <w:rPr>
          <w:rStyle w:val="eop"/>
          <w:rFonts w:eastAsiaTheme="majorEastAsia"/>
        </w:rPr>
      </w:pPr>
      <w:r w:rsidRPr="00844C62">
        <w:rPr>
          <w:rStyle w:val="eop"/>
          <w:rFonts w:eastAsiaTheme="majorEastAsia"/>
        </w:rPr>
        <w:t>При разработке программы должен использоваться следующий технологический стек:</w:t>
      </w:r>
      <w:r w:rsidR="00B91FBA">
        <w:rPr>
          <w:rStyle w:val="eop"/>
          <w:rFonts w:eastAsiaTheme="majorEastAsia"/>
        </w:rPr>
        <w:t xml:space="preserve"> </w:t>
      </w:r>
      <w:r w:rsidR="00E95841">
        <w:rPr>
          <w:rStyle w:val="eop"/>
          <w:rFonts w:eastAsiaTheme="majorEastAsia"/>
          <w:lang w:val="en-US"/>
        </w:rPr>
        <w:t>Python</w:t>
      </w:r>
      <w:r w:rsidR="00E95841" w:rsidRPr="00E95841">
        <w:rPr>
          <w:rStyle w:val="eop"/>
          <w:rFonts w:eastAsiaTheme="majorEastAsia"/>
        </w:rPr>
        <w:t xml:space="preserve">, </w:t>
      </w:r>
      <w:r w:rsidR="00E95841">
        <w:rPr>
          <w:rStyle w:val="eop"/>
          <w:rFonts w:eastAsiaTheme="majorEastAsia"/>
          <w:lang w:val="en-US"/>
        </w:rPr>
        <w:t>MySQL</w:t>
      </w:r>
      <w:r w:rsidR="00E95841" w:rsidRPr="00E95841">
        <w:rPr>
          <w:rStyle w:val="eop"/>
          <w:rFonts w:eastAsiaTheme="majorEastAsia"/>
        </w:rPr>
        <w:t xml:space="preserve">, </w:t>
      </w:r>
      <w:r w:rsidR="00E95841">
        <w:rPr>
          <w:rStyle w:val="eop"/>
          <w:rFonts w:eastAsiaTheme="majorEastAsia"/>
          <w:lang w:val="en-US"/>
        </w:rPr>
        <w:t>Docker</w:t>
      </w:r>
      <w:r w:rsidRPr="00844C62">
        <w:rPr>
          <w:rStyle w:val="eop"/>
          <w:rFonts w:eastAsiaTheme="majorEastAsia"/>
        </w:rPr>
        <w:t>.</w:t>
      </w:r>
    </w:p>
    <w:p w14:paraId="1424CDD7" w14:textId="0FA37164" w:rsidR="00AB3153" w:rsidRPr="00844C62" w:rsidRDefault="00AB3153" w:rsidP="00AB3153"/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28" w:name="_Toc214819222"/>
      <w:r w:rsidRPr="00DB3343">
        <w:lastRenderedPageBreak/>
        <w:t>Требования к пользовательскому интерфейсу</w:t>
      </w:r>
      <w:bookmarkEnd w:id="28"/>
    </w:p>
    <w:p w14:paraId="2D076C21" w14:textId="3AFD71AB" w:rsidR="00A11604" w:rsidRDefault="00873FA2" w:rsidP="00116230">
      <w:r w:rsidRPr="00DB3343">
        <w:t xml:space="preserve">Пользовательский интерфейс должен быть </w:t>
      </w:r>
      <w:r w:rsidR="00A33DC7">
        <w:t>минимальный</w:t>
      </w:r>
      <w:r w:rsidR="00A33DC7" w:rsidRPr="00DB3343">
        <w:t xml:space="preserve"> </w:t>
      </w:r>
      <w:r w:rsidRPr="00DB3343">
        <w:t xml:space="preserve">и обеспечивать все необходимые возможности </w:t>
      </w:r>
      <w:r w:rsidR="00A11604">
        <w:t>программы</w:t>
      </w:r>
      <w:r w:rsidRPr="00DB3343">
        <w:t>.</w:t>
      </w:r>
    </w:p>
    <w:p w14:paraId="41B5C445" w14:textId="17258308" w:rsidR="00B11045" w:rsidRDefault="00B11045" w:rsidP="00B11045">
      <w:r>
        <w:t>При запуске программы открывается стартовый экран с возможностью создать новый аккаунт. Прототип окна регистрации экрана представлен на рисунке 5.4.1.</w:t>
      </w:r>
    </w:p>
    <w:p w14:paraId="61F2C3B2" w14:textId="6A0581A9" w:rsidR="00B11045" w:rsidRDefault="00E95841" w:rsidP="00B11045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CE20A" wp14:editId="5F9BDA8B">
                <wp:simplePos x="0" y="0"/>
                <wp:positionH relativeFrom="column">
                  <wp:posOffset>2480310</wp:posOffset>
                </wp:positionH>
                <wp:positionV relativeFrom="paragraph">
                  <wp:posOffset>552449</wp:posOffset>
                </wp:positionV>
                <wp:extent cx="933450" cy="33337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4DA70" id="Прямоугольник 13" o:spid="_x0000_s1026" style="position:absolute;margin-left:195.3pt;margin-top:43.5pt;width:73.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" fillcolor="white [3212]" strokecolor="white [3212]" strokeweight="2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185C37AF" wp14:editId="24D0E25B">
            <wp:extent cx="5134692" cy="3077004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407" w14:textId="77777777" w:rsidR="00B11045" w:rsidRDefault="00B11045" w:rsidP="00B11045">
      <w:pPr>
        <w:pStyle w:val="a9"/>
        <w:rPr>
          <w:bCs w:val="0"/>
          <w:szCs w:val="22"/>
        </w:rPr>
      </w:pPr>
      <w:r>
        <w:t>Рисунок 5.4.</w:t>
      </w:r>
      <w:r w:rsidRPr="00B11045">
        <w:rPr>
          <w:bCs w:val="0"/>
          <w:szCs w:val="22"/>
        </w:rPr>
        <w:t>1 – Прототип экранной формы окна регистрации</w:t>
      </w:r>
    </w:p>
    <w:p w14:paraId="4B812AE9" w14:textId="363A953D" w:rsidR="00B11045" w:rsidRPr="00B11045" w:rsidRDefault="00B11045" w:rsidP="00B11045">
      <w:pPr>
        <w:pStyle w:val="a9"/>
        <w:spacing w:line="360" w:lineRule="auto"/>
        <w:jc w:val="both"/>
      </w:pPr>
      <w:r w:rsidRPr="00B11045">
        <w:rPr>
          <w:bCs w:val="0"/>
          <w:szCs w:val="22"/>
        </w:rPr>
        <w:t xml:space="preserve">На </w:t>
      </w:r>
      <w:r w:rsidRPr="00B11045">
        <w:t>форме регистрации предоставляются следующие элементы:</w:t>
      </w:r>
    </w:p>
    <w:p w14:paraId="355816BE" w14:textId="1FE766BE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</w:t>
      </w:r>
      <w:r w:rsidR="003A2D85">
        <w:rPr>
          <w:bCs/>
        </w:rPr>
        <w:t>ИМЯ</w:t>
      </w:r>
      <w:r w:rsidRPr="00B11045">
        <w:rPr>
          <w:bCs/>
        </w:rPr>
        <w:t>» – для ввода уникального имени пользователя</w:t>
      </w:r>
      <w:r w:rsidR="00554C39">
        <w:rPr>
          <w:bCs/>
        </w:rPr>
        <w:t>.</w:t>
      </w:r>
    </w:p>
    <w:p w14:paraId="0F6D58A9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«Пароль» – для создания пароля учетной записи.</w:t>
      </w:r>
    </w:p>
    <w:p w14:paraId="70EEF281" w14:textId="42F51C01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</w:t>
      </w:r>
      <w:r w:rsidR="00E95841">
        <w:rPr>
          <w:bCs/>
        </w:rPr>
        <w:t>Повторный</w:t>
      </w:r>
      <w:r w:rsidRPr="00B11045">
        <w:rPr>
          <w:bCs/>
        </w:rPr>
        <w:t xml:space="preserve"> пароля» – для повторного ввода пароля с целью исключения ошибки.</w:t>
      </w:r>
    </w:p>
    <w:p w14:paraId="19DA3806" w14:textId="19DCB9D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Кнопка «</w:t>
      </w:r>
      <w:r w:rsidR="00E95841">
        <w:rPr>
          <w:bCs/>
        </w:rPr>
        <w:t>Р</w:t>
      </w:r>
      <w:r w:rsidRPr="00B11045">
        <w:rPr>
          <w:bCs/>
        </w:rPr>
        <w:t>егистр</w:t>
      </w:r>
      <w:r w:rsidR="00E95841">
        <w:rPr>
          <w:bCs/>
        </w:rPr>
        <w:t>ация</w:t>
      </w:r>
      <w:r w:rsidRPr="00B11045">
        <w:rPr>
          <w:bCs/>
        </w:rPr>
        <w:t>» – для отправки данных и создания новой учетной записи.</w:t>
      </w:r>
    </w:p>
    <w:p w14:paraId="3ABAA908" w14:textId="77777777" w:rsidR="00B11045" w:rsidRDefault="00B11045" w:rsidP="00116230"/>
    <w:p w14:paraId="7183DB60" w14:textId="35BC1057" w:rsidR="00B11045" w:rsidRDefault="00B11045" w:rsidP="00116230"/>
    <w:p w14:paraId="0ACB9CD2" w14:textId="77777777" w:rsidR="00B11045" w:rsidRDefault="00B11045" w:rsidP="00116230"/>
    <w:p w14:paraId="2EF51E93" w14:textId="09BB588C" w:rsidR="00B11045" w:rsidRDefault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40A3C9" w14:textId="77777777" w:rsidR="00B11045" w:rsidRDefault="00B11045" w:rsidP="00116230"/>
    <w:p w14:paraId="7589E985" w14:textId="4314167B" w:rsidR="00B11045" w:rsidRDefault="00B11045" w:rsidP="00116230">
      <w:r w:rsidRPr="00B11045">
        <w:t>Для доступа к системе существует окно а</w:t>
      </w:r>
      <w:r w:rsidR="00322611">
        <w:t>вторизации</w:t>
      </w:r>
      <w:r w:rsidRPr="00B11045">
        <w:t xml:space="preserve"> пользователя. Прототип экранной формы окна входа представл</w:t>
      </w:r>
      <w:r>
        <w:t>ен на рисунке 5.4.2</w:t>
      </w:r>
      <w:r w:rsidRPr="00B11045">
        <w:t>.</w:t>
      </w:r>
    </w:p>
    <w:p w14:paraId="6CCD9FF1" w14:textId="704C1CD0" w:rsidR="00B11045" w:rsidRDefault="00E95841" w:rsidP="00B11045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78BD3" wp14:editId="201AAD9B">
                <wp:simplePos x="0" y="0"/>
                <wp:positionH relativeFrom="column">
                  <wp:posOffset>2518410</wp:posOffset>
                </wp:positionH>
                <wp:positionV relativeFrom="paragraph">
                  <wp:posOffset>782955</wp:posOffset>
                </wp:positionV>
                <wp:extent cx="1162050" cy="3810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E5C29" id="Прямоугольник 14" o:spid="_x0000_s1026" style="position:absolute;margin-left:198.3pt;margin-top:61.65pt;width:91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05DECD4E" wp14:editId="4F76E654">
            <wp:extent cx="5430011" cy="3247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280" cy="32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79E2" w14:textId="77777777" w:rsidR="00B11045" w:rsidRDefault="00B11045" w:rsidP="00116230"/>
    <w:p w14:paraId="14FA56A7" w14:textId="2C7B6B2F" w:rsidR="00B11045" w:rsidRDefault="00B11045" w:rsidP="00B11045">
      <w:pPr>
        <w:pStyle w:val="a9"/>
      </w:pPr>
      <w:r>
        <w:t>Рисунок 5.4.2 – Прототип экранной формы окна</w:t>
      </w:r>
      <w:r w:rsidR="003A2D85">
        <w:t xml:space="preserve"> авторизации</w:t>
      </w:r>
    </w:p>
    <w:p w14:paraId="436CE4CC" w14:textId="6324C730" w:rsidR="00B11045" w:rsidRPr="00B11045" w:rsidRDefault="00B11045" w:rsidP="00B11045">
      <w:pPr>
        <w:ind w:firstLine="0"/>
      </w:pPr>
      <w:r w:rsidRPr="00B11045">
        <w:t>Форма входа в систему содержит минимально необходимые элементы:</w:t>
      </w:r>
    </w:p>
    <w:p w14:paraId="4392427F" w14:textId="55EA7CC1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</w:t>
      </w:r>
      <w:r w:rsidR="003A2D85">
        <w:t>ИМЯ</w:t>
      </w:r>
      <w:r w:rsidRPr="00B11045">
        <w:t>»</w:t>
      </w:r>
      <w:r w:rsidRPr="00B11045">
        <w:rPr>
          <w:bCs/>
        </w:rPr>
        <w:t> – для ввода имени пользователя.</w:t>
      </w:r>
    </w:p>
    <w:p w14:paraId="5D0DDA8D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«Пароль»</w:t>
      </w:r>
      <w:r w:rsidRPr="00B11045">
        <w:rPr>
          <w:bCs/>
        </w:rPr>
        <w:t> – для ввода пароля учетной записи.</w:t>
      </w:r>
    </w:p>
    <w:p w14:paraId="778639F2" w14:textId="37BCB9B4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Кнопка «В</w:t>
      </w:r>
      <w:r w:rsidR="003A2D85">
        <w:t>ход</w:t>
      </w:r>
      <w:r w:rsidRPr="00B11045">
        <w:t>»</w:t>
      </w:r>
      <w:r w:rsidRPr="00B11045">
        <w:rPr>
          <w:bCs/>
        </w:rPr>
        <w:t> – для отправки учетных данных и авторизации в системе.</w:t>
      </w:r>
    </w:p>
    <w:p w14:paraId="0E347416" w14:textId="12E1CD9E" w:rsidR="00B11045" w:rsidRDefault="00B11045" w:rsidP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3A97DF" w14:textId="33B6191B" w:rsidR="00DC56EC" w:rsidRDefault="00B11045" w:rsidP="00116230">
      <w:r>
        <w:lastRenderedPageBreak/>
        <w:t>При успешно</w:t>
      </w:r>
      <w:r w:rsidR="00B7560F">
        <w:t xml:space="preserve">й авторизации </w:t>
      </w:r>
      <w:r>
        <w:t>в программу</w:t>
      </w:r>
      <w:r w:rsidRPr="00B11045">
        <w:t>,</w:t>
      </w:r>
      <w:r>
        <w:t xml:space="preserve"> </w:t>
      </w:r>
      <w:r w:rsidR="0002112C">
        <w:t xml:space="preserve">открывается </w:t>
      </w:r>
      <w:r w:rsidR="00E33DC5">
        <w:t>окна</w:t>
      </w:r>
      <w:r w:rsidR="0002112C">
        <w:t xml:space="preserve"> с возможностью</w:t>
      </w:r>
      <w:r w:rsidR="00ED0718">
        <w:t xml:space="preserve"> созда</w:t>
      </w:r>
      <w:r w:rsidR="00B7560F">
        <w:t xml:space="preserve">вать новые материалы и редактировать </w:t>
      </w:r>
      <w:r w:rsidR="00BD75E2">
        <w:t>созданные</w:t>
      </w:r>
      <w:r w:rsidR="0002112C">
        <w:t>.</w:t>
      </w:r>
      <w:r w:rsidR="002A56F4">
        <w:t xml:space="preserve"> Прототип окна стартового экр</w:t>
      </w:r>
      <w:r w:rsidR="00453E08">
        <w:t>ана</w:t>
      </w:r>
      <w:r w:rsidR="00554C39">
        <w:t xml:space="preserve"> для обучающего</w:t>
      </w:r>
      <w:r w:rsidR="00453E08">
        <w:t xml:space="preserve"> представлен на рисунке 5.4.3</w:t>
      </w:r>
      <w:r w:rsidR="002A56F4">
        <w:t>.</w:t>
      </w:r>
    </w:p>
    <w:p w14:paraId="353D4F08" w14:textId="360C7C04" w:rsidR="002A56F4" w:rsidRDefault="00FA1C55" w:rsidP="002A56F4">
      <w:pPr>
        <w:ind w:firstLine="0"/>
        <w:jc w:val="center"/>
      </w:pPr>
      <w:r w:rsidRPr="00FA1C55">
        <w:drawing>
          <wp:inline distT="0" distB="0" distL="0" distR="0" wp14:anchorId="17FE6A9D" wp14:editId="27702639">
            <wp:extent cx="6379535" cy="377458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1339" cy="37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2F722029" w:rsidR="0022207C" w:rsidRDefault="00453E08" w:rsidP="00E51A6E">
      <w:pPr>
        <w:pStyle w:val="a9"/>
      </w:pPr>
      <w:r>
        <w:t>Рисунок 5.4.3</w:t>
      </w:r>
      <w:r w:rsidR="0022207C">
        <w:t xml:space="preserve"> </w:t>
      </w:r>
      <w:r w:rsidR="00E51A6E">
        <w:t>–</w:t>
      </w:r>
      <w:r w:rsidR="0022207C">
        <w:t xml:space="preserve"> </w:t>
      </w:r>
      <w:r w:rsidR="00E51A6E">
        <w:t xml:space="preserve">Прототип </w:t>
      </w:r>
      <w:r w:rsidR="00E33DC5">
        <w:t>окна</w:t>
      </w:r>
      <w:r w:rsidR="00E51A6E">
        <w:t xml:space="preserve"> </w:t>
      </w:r>
      <w:r w:rsidR="00C837CC">
        <w:t>создания и редактирования</w:t>
      </w:r>
      <w:r w:rsidR="00E33DC5">
        <w:t xml:space="preserve"> учебного материала</w:t>
      </w:r>
    </w:p>
    <w:p w14:paraId="2F4CD8D9" w14:textId="027C209A" w:rsidR="00E360B0" w:rsidRDefault="00E33DC5" w:rsidP="00B11045">
      <w:pPr>
        <w:ind w:firstLine="0"/>
      </w:pPr>
      <w:r>
        <w:t>В окне</w:t>
      </w:r>
      <w:r w:rsidR="00E360B0">
        <w:t xml:space="preserve"> предоставляются возможности:</w:t>
      </w:r>
    </w:p>
    <w:p w14:paraId="3D9F27F7" w14:textId="60E3C0A7" w:rsidR="00ED0718" w:rsidRPr="00ED0718" w:rsidRDefault="00B7560F" w:rsidP="00ED0718">
      <w:pPr>
        <w:pStyle w:val="a0"/>
        <w:ind w:left="0" w:firstLine="851"/>
      </w:pPr>
      <w:r>
        <w:t>Кнопки в левой части отвечают за историю создания учебных материалов</w:t>
      </w:r>
      <w:r w:rsidR="00ED0718" w:rsidRPr="00ED0718">
        <w:t>.</w:t>
      </w:r>
    </w:p>
    <w:p w14:paraId="0B739BB9" w14:textId="77777777" w:rsidR="00E33DC5" w:rsidRPr="00ED0718" w:rsidRDefault="00E33DC5" w:rsidP="00E33DC5">
      <w:pPr>
        <w:pStyle w:val="a0"/>
        <w:ind w:left="0" w:firstLine="851"/>
      </w:pPr>
      <w:r>
        <w:rPr>
          <w:bCs/>
        </w:rPr>
        <w:t xml:space="preserve">Цифрой 1 обозначено поле для просмотра ответов от </w:t>
      </w:r>
      <w:r>
        <w:rPr>
          <w:bCs/>
          <w:lang w:val="en-US"/>
        </w:rPr>
        <w:t>AI</w:t>
      </w:r>
      <w:r w:rsidRPr="00ED0718">
        <w:t>.</w:t>
      </w:r>
    </w:p>
    <w:p w14:paraId="0DC79374" w14:textId="1B73296D" w:rsidR="00453E08" w:rsidRDefault="00554C39" w:rsidP="00554C39">
      <w:pPr>
        <w:pStyle w:val="a0"/>
        <w:ind w:left="0" w:firstLine="851"/>
      </w:pPr>
      <w:r>
        <w:t xml:space="preserve">Цифрой 2 обозначена кнопка </w:t>
      </w:r>
      <w:r w:rsidR="00322611">
        <w:t>профиля</w:t>
      </w:r>
      <w:r w:rsidR="00ED0718" w:rsidRPr="00ED0718">
        <w:t>.</w:t>
      </w:r>
    </w:p>
    <w:p w14:paraId="3522C2C0" w14:textId="0DA0A78D" w:rsidR="00BD75E2" w:rsidRDefault="00BD75E2" w:rsidP="00554C39">
      <w:pPr>
        <w:pStyle w:val="a0"/>
        <w:ind w:left="0" w:firstLine="851"/>
      </w:pPr>
      <w:r>
        <w:t>Цифрой 3 обозначена кнопка для перехода в режим обучающегося.</w:t>
      </w:r>
    </w:p>
    <w:p w14:paraId="6748968D" w14:textId="1BF07F0B" w:rsidR="00BD75E2" w:rsidRDefault="00BD75E2" w:rsidP="00554C39">
      <w:pPr>
        <w:pStyle w:val="a0"/>
        <w:ind w:left="0" w:firstLine="851"/>
      </w:pPr>
      <w:r>
        <w:t xml:space="preserve">Цифрой 4 обозначено поле для общения с </w:t>
      </w:r>
      <w:r>
        <w:rPr>
          <w:lang w:val="en-US"/>
        </w:rPr>
        <w:t>AI</w:t>
      </w:r>
      <w:r>
        <w:t>.</w:t>
      </w:r>
    </w:p>
    <w:p w14:paraId="74468B3B" w14:textId="5C74D42E" w:rsidR="00BD75E2" w:rsidRDefault="00BD75E2" w:rsidP="00554C39">
      <w:pPr>
        <w:pStyle w:val="a0"/>
        <w:ind w:left="0" w:firstLine="851"/>
      </w:pPr>
      <w:r>
        <w:t xml:space="preserve">Цифрой 5 обозначена кнопка для отправки </w:t>
      </w:r>
      <w:r w:rsidR="00C837CC">
        <w:t>готового материала или экспорта в один из распространённых форматов файлов.</w:t>
      </w:r>
    </w:p>
    <w:p w14:paraId="08FCC819" w14:textId="3737F96C" w:rsidR="00FA1C55" w:rsidRPr="00453E08" w:rsidRDefault="00FA1C55" w:rsidP="00FA1C55">
      <w:pPr>
        <w:pStyle w:val="a0"/>
        <w:ind w:left="0" w:firstLine="851"/>
      </w:pPr>
      <w:r>
        <w:t xml:space="preserve">Цифрой </w:t>
      </w:r>
      <w:r>
        <w:t>6</w:t>
      </w:r>
      <w:r>
        <w:t xml:space="preserve"> обозначена кнопка для </w:t>
      </w:r>
      <w:r>
        <w:t xml:space="preserve">создания нового </w:t>
      </w:r>
      <w:r w:rsidR="004F3D94">
        <w:t>урока</w:t>
      </w:r>
      <w:r>
        <w:t>.</w:t>
      </w:r>
    </w:p>
    <w:p w14:paraId="5ADDA073" w14:textId="77777777" w:rsidR="00453E08" w:rsidRPr="00ED0718" w:rsidRDefault="00453E08" w:rsidP="00453E08">
      <w:pPr>
        <w:pStyle w:val="a0"/>
        <w:numPr>
          <w:ilvl w:val="0"/>
          <w:numId w:val="0"/>
        </w:numPr>
        <w:ind w:left="851"/>
      </w:pPr>
    </w:p>
    <w:p w14:paraId="3BBFECA9" w14:textId="4D0A4F05" w:rsidR="00EB0AD5" w:rsidRDefault="00EB0AD5">
      <w:pPr>
        <w:spacing w:before="0" w:after="200" w:line="276" w:lineRule="auto"/>
        <w:ind w:firstLine="0"/>
        <w:contextualSpacing w:val="0"/>
        <w:jc w:val="left"/>
      </w:pPr>
    </w:p>
    <w:p w14:paraId="1F864218" w14:textId="5335EAAA" w:rsidR="005A26A6" w:rsidRDefault="00F54D4D">
      <w:pPr>
        <w:spacing w:before="0" w:after="200" w:line="276" w:lineRule="auto"/>
        <w:ind w:firstLine="0"/>
        <w:contextualSpacing w:val="0"/>
        <w:jc w:val="left"/>
      </w:pPr>
      <w:r w:rsidRPr="00F54D4D">
        <w:lastRenderedPageBreak/>
        <w:drawing>
          <wp:inline distT="0" distB="0" distL="0" distR="0" wp14:anchorId="56785A3E" wp14:editId="1596E87D">
            <wp:extent cx="6480175" cy="3838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7232" w14:textId="311BE277" w:rsidR="005A26A6" w:rsidRDefault="005A26A6">
      <w:pPr>
        <w:spacing w:before="0" w:after="200" w:line="276" w:lineRule="auto"/>
        <w:ind w:firstLine="0"/>
        <w:contextualSpacing w:val="0"/>
        <w:jc w:val="left"/>
      </w:pPr>
    </w:p>
    <w:p w14:paraId="15CBC088" w14:textId="6282AD33" w:rsidR="00E55BA2" w:rsidRDefault="00E55BA2">
      <w:pPr>
        <w:spacing w:before="0" w:after="200" w:line="276" w:lineRule="auto"/>
        <w:ind w:firstLine="0"/>
        <w:contextualSpacing w:val="0"/>
        <w:jc w:val="left"/>
      </w:pPr>
      <w:r w:rsidRPr="00E55BA2">
        <w:drawing>
          <wp:inline distT="0" distB="0" distL="0" distR="0" wp14:anchorId="4A3B6142" wp14:editId="709C8125">
            <wp:extent cx="6480175" cy="3838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CC54" w14:textId="77777777" w:rsidR="00E55BA2" w:rsidRDefault="00E55BA2">
      <w:pPr>
        <w:spacing w:before="0" w:after="200" w:line="276" w:lineRule="auto"/>
        <w:ind w:firstLine="0"/>
        <w:contextualSpacing w:val="0"/>
        <w:jc w:val="left"/>
      </w:pPr>
    </w:p>
    <w:p w14:paraId="445107E2" w14:textId="4B307CF9" w:rsidR="00EB0AD5" w:rsidRDefault="00EB0AD5" w:rsidP="00BA3D8F">
      <w:r w:rsidRPr="00EB0AD5">
        <w:t>П</w:t>
      </w:r>
      <w:r w:rsidR="007B0653">
        <w:t>ри</w:t>
      </w:r>
      <w:r w:rsidRPr="00EB0AD5">
        <w:t xml:space="preserve"> </w:t>
      </w:r>
      <w:r w:rsidR="007B0653">
        <w:t xml:space="preserve">переходе в режим обучающегося, открывается экран для </w:t>
      </w:r>
      <w:r w:rsidR="00E33DC5">
        <w:t>изучения информации</w:t>
      </w:r>
      <w:r w:rsidR="007B0653">
        <w:t>. Прототип окна для обучающего</w:t>
      </w:r>
      <w:r w:rsidR="00E33DC5">
        <w:t>ся</w:t>
      </w:r>
      <w:r w:rsidR="007B0653">
        <w:t xml:space="preserve"> представлен на рисунке </w:t>
      </w:r>
      <w:r w:rsidRPr="00EB0AD5">
        <w:t>5.4.</w:t>
      </w:r>
      <w:r w:rsidR="00E17074">
        <w:t>4</w:t>
      </w:r>
      <w:r w:rsidRPr="00EB0AD5">
        <w:t>.</w:t>
      </w:r>
    </w:p>
    <w:p w14:paraId="32FF0946" w14:textId="63E58BC1" w:rsidR="00BA3D8F" w:rsidRDefault="00FA1C55" w:rsidP="00BA3D8F">
      <w:pPr>
        <w:ind w:firstLine="0"/>
        <w:jc w:val="center"/>
      </w:pPr>
      <w:r w:rsidRPr="00FA1C55">
        <w:lastRenderedPageBreak/>
        <w:drawing>
          <wp:inline distT="0" distB="0" distL="0" distR="0" wp14:anchorId="782F689D" wp14:editId="25CA9740">
            <wp:extent cx="5970846" cy="353525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4759" cy="35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EB9" w14:textId="1212CB65" w:rsidR="00BA3D8F" w:rsidRPr="00BA3D8F" w:rsidRDefault="00BA3D8F" w:rsidP="00BA3D8F">
      <w:pPr>
        <w:pStyle w:val="a9"/>
      </w:pPr>
      <w:r w:rsidRPr="00BA3D8F">
        <w:t>Рисунок 5.4.</w:t>
      </w:r>
      <w:r w:rsidR="00453E08">
        <w:t>4</w:t>
      </w:r>
      <w:r w:rsidRPr="00BA3D8F">
        <w:t xml:space="preserve"> – Прототип </w:t>
      </w:r>
      <w:r w:rsidR="00EB0AD5">
        <w:t>окна</w:t>
      </w:r>
      <w:r w:rsidRPr="00BA3D8F">
        <w:t xml:space="preserve"> </w:t>
      </w:r>
      <w:r w:rsidR="00E33DC5">
        <w:t>для обучающегося</w:t>
      </w:r>
    </w:p>
    <w:p w14:paraId="31665AAD" w14:textId="2DB7C1D4" w:rsidR="00E360B0" w:rsidRDefault="00CE6CE2" w:rsidP="00E360B0">
      <w:r>
        <w:t xml:space="preserve">В </w:t>
      </w:r>
      <w:r w:rsidR="00EB0AD5" w:rsidRPr="00EB0AD5">
        <w:t xml:space="preserve">окне </w:t>
      </w:r>
      <w:r w:rsidR="00E33DC5">
        <w:t>для обучающегося</w:t>
      </w:r>
      <w:r w:rsidR="00EB0AD5" w:rsidRPr="00EB0AD5">
        <w:t>:</w:t>
      </w:r>
    </w:p>
    <w:p w14:paraId="6C03F9D0" w14:textId="3BE846C9" w:rsidR="00E33DC5" w:rsidRPr="00ED0718" w:rsidRDefault="00E33DC5" w:rsidP="00E33DC5">
      <w:pPr>
        <w:pStyle w:val="a0"/>
        <w:ind w:left="0" w:firstLine="851"/>
      </w:pPr>
      <w:r>
        <w:t>Кнопки в левой части отвечают за историю работы с учебными материалами</w:t>
      </w:r>
      <w:r w:rsidRPr="00ED0718">
        <w:t>.</w:t>
      </w:r>
    </w:p>
    <w:p w14:paraId="6F93856A" w14:textId="37D5FE92" w:rsidR="00E33DC5" w:rsidRPr="00ED0718" w:rsidRDefault="00E33DC5" w:rsidP="00E33DC5">
      <w:pPr>
        <w:pStyle w:val="a0"/>
        <w:ind w:left="0" w:firstLine="851"/>
      </w:pPr>
      <w:r>
        <w:rPr>
          <w:bCs/>
        </w:rPr>
        <w:t xml:space="preserve">Цифрой 1 обозначено поле для просмотра ответов от </w:t>
      </w:r>
      <w:r>
        <w:rPr>
          <w:bCs/>
          <w:lang w:val="en-US"/>
        </w:rPr>
        <w:t>AI</w:t>
      </w:r>
      <w:r w:rsidRPr="00ED0718">
        <w:t>.</w:t>
      </w:r>
    </w:p>
    <w:p w14:paraId="40467166" w14:textId="2C08F771" w:rsidR="00B91FBA" w:rsidRDefault="00B91FBA" w:rsidP="00B91FBA">
      <w:pPr>
        <w:pStyle w:val="a0"/>
        <w:ind w:left="0" w:firstLine="851"/>
      </w:pPr>
      <w:r>
        <w:t xml:space="preserve">Цифрой 2 обозначена кнопка </w:t>
      </w:r>
      <w:r w:rsidR="00322611">
        <w:t>профиля</w:t>
      </w:r>
      <w:r w:rsidRPr="00ED0718">
        <w:t>.</w:t>
      </w:r>
    </w:p>
    <w:p w14:paraId="7A4B407C" w14:textId="58F05FD0" w:rsidR="00E33DC5" w:rsidRDefault="00E33DC5" w:rsidP="00E33DC5">
      <w:pPr>
        <w:pStyle w:val="a0"/>
        <w:ind w:left="0" w:firstLine="851"/>
      </w:pPr>
      <w:r>
        <w:t>Цифрой 3 обозначена кнопка для перехода в режим обучающего.</w:t>
      </w:r>
    </w:p>
    <w:p w14:paraId="0092CAB0" w14:textId="7141D098" w:rsidR="00FA1C55" w:rsidRDefault="00E33DC5" w:rsidP="00FA1C55">
      <w:pPr>
        <w:pStyle w:val="a0"/>
        <w:ind w:left="0" w:firstLine="851"/>
      </w:pPr>
      <w:r>
        <w:t xml:space="preserve">Цифрой 4 обозначено поле для общения с </w:t>
      </w:r>
      <w:r>
        <w:rPr>
          <w:lang w:val="en-US"/>
        </w:rPr>
        <w:t>AI</w:t>
      </w:r>
      <w:r>
        <w:t>.</w:t>
      </w:r>
    </w:p>
    <w:p w14:paraId="1A768021" w14:textId="7ADCCD69" w:rsidR="00FA1C55" w:rsidRDefault="00FA1C55" w:rsidP="00FA1C55">
      <w:pPr>
        <w:pStyle w:val="a0"/>
        <w:ind w:left="0" w:firstLine="851"/>
      </w:pPr>
      <w:r>
        <w:t xml:space="preserve">Цифрой </w:t>
      </w:r>
      <w:r>
        <w:t>5</w:t>
      </w:r>
      <w:r>
        <w:t xml:space="preserve"> обозначено поле для </w:t>
      </w:r>
      <w:r w:rsidR="005A26A6">
        <w:t>прохождения</w:t>
      </w:r>
      <w:r>
        <w:t xml:space="preserve"> нового </w:t>
      </w:r>
      <w:r w:rsidR="004F3D94">
        <w:t>урока</w:t>
      </w:r>
      <w:r>
        <w:t>.</w:t>
      </w:r>
    </w:p>
    <w:p w14:paraId="03C13C18" w14:textId="77777777" w:rsidR="005A26A6" w:rsidRDefault="005A26A6" w:rsidP="005A26A6">
      <w:pPr>
        <w:pStyle w:val="a0"/>
        <w:numPr>
          <w:ilvl w:val="0"/>
          <w:numId w:val="0"/>
        </w:numPr>
        <w:ind w:left="851"/>
      </w:pPr>
    </w:p>
    <w:p w14:paraId="688EEB4D" w14:textId="0DC7061B" w:rsidR="005A26A6" w:rsidRDefault="00F54D4D" w:rsidP="005A26A6">
      <w:pPr>
        <w:ind w:firstLine="0"/>
      </w:pPr>
      <w:r w:rsidRPr="00F54D4D">
        <w:lastRenderedPageBreak/>
        <w:drawing>
          <wp:inline distT="0" distB="0" distL="0" distR="0" wp14:anchorId="2741E7F7" wp14:editId="266CC460">
            <wp:extent cx="6258798" cy="370574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C665" w14:textId="1D3B21F7" w:rsidR="00453E08" w:rsidRDefault="00453E08" w:rsidP="00453E08">
      <w:pPr>
        <w:rPr>
          <w:rFonts w:ascii="Segoe UI" w:hAnsi="Segoe UI" w:cs="Segoe UI"/>
          <w:color w:val="0F1115"/>
        </w:rPr>
      </w:pPr>
      <w:r>
        <w:br w:type="page"/>
      </w:r>
      <w:r w:rsidRPr="00453E08">
        <w:lastRenderedPageBreak/>
        <w:t xml:space="preserve">При </w:t>
      </w:r>
      <w:r w:rsidR="00322611">
        <w:t xml:space="preserve">нажатии на кнопку </w:t>
      </w:r>
      <w:r w:rsidR="00E931E9">
        <w:t>профиля</w:t>
      </w:r>
      <w:r w:rsidR="00322611">
        <w:t xml:space="preserve"> </w:t>
      </w:r>
      <w:r w:rsidRPr="00453E08">
        <w:t xml:space="preserve">открывается </w:t>
      </w:r>
      <w:r w:rsidR="00E931E9">
        <w:t>меню выбора</w:t>
      </w:r>
      <w:r w:rsidRPr="00453E08">
        <w:t xml:space="preserve">. Прототип окна с </w:t>
      </w:r>
      <w:r w:rsidR="00E931E9">
        <w:t>меню выбора</w:t>
      </w:r>
      <w:r w:rsidRPr="00453E08">
        <w:t xml:space="preserve"> представлен на рисунке </w:t>
      </w:r>
      <w:r w:rsidR="00E931E9">
        <w:t>5</w:t>
      </w:r>
      <w:r w:rsidRPr="00453E08">
        <w:t>.</w:t>
      </w:r>
      <w:r w:rsidR="00E931E9">
        <w:t>4</w:t>
      </w:r>
      <w:r w:rsidRPr="00453E08">
        <w:t>.</w:t>
      </w:r>
      <w:r w:rsidR="00E931E9">
        <w:t>5</w:t>
      </w:r>
      <w:r w:rsidRPr="00453E08">
        <w:t>.</w:t>
      </w:r>
    </w:p>
    <w:p w14:paraId="2A87231D" w14:textId="40EFA381" w:rsidR="00453E08" w:rsidRPr="00453E08" w:rsidRDefault="00E142E8" w:rsidP="00453E0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4606494" wp14:editId="3C2BF482">
            <wp:extent cx="6480175" cy="38347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A184" w14:textId="3077FD96" w:rsidR="00E931E9" w:rsidRDefault="00453E08" w:rsidP="00E931E9">
      <w:pPr>
        <w:pStyle w:val="a9"/>
      </w:pPr>
      <w:r>
        <w:t>Рисунок 5.4.5</w:t>
      </w:r>
      <w:r w:rsidRPr="00453E08">
        <w:t xml:space="preserve"> – Прототип окна </w:t>
      </w:r>
      <w:r w:rsidR="00E931E9">
        <w:t>с меню выбора</w:t>
      </w:r>
    </w:p>
    <w:p w14:paraId="753F4CED" w14:textId="60F961DD" w:rsidR="00453E08" w:rsidRPr="00453E08" w:rsidRDefault="00E931E9" w:rsidP="00453E08">
      <w:r>
        <w:t>При нажатии на иконку профиля открывается меню выбора</w:t>
      </w:r>
      <w:r w:rsidR="00453E08" w:rsidRPr="00453E08">
        <w:t>:</w:t>
      </w:r>
    </w:p>
    <w:p w14:paraId="187728D8" w14:textId="4061C2E3" w:rsidR="00453E08" w:rsidRPr="00E142E8" w:rsidRDefault="00E142E8" w:rsidP="00453E08">
      <w:pPr>
        <w:pStyle w:val="a0"/>
        <w:ind w:left="0" w:firstLine="851"/>
      </w:pPr>
      <w:r w:rsidRPr="00E142E8">
        <w:t xml:space="preserve">Нажатие на кнопку «Сменить профиль» </w:t>
      </w:r>
      <w:r>
        <w:t>система выполнит выход из</w:t>
      </w:r>
      <w:r w:rsidRPr="00E142E8">
        <w:t xml:space="preserve"> профиля </w:t>
      </w:r>
      <w:r>
        <w:t xml:space="preserve">пользователя </w:t>
      </w:r>
      <w:r w:rsidRPr="00E142E8">
        <w:t>и о</w:t>
      </w:r>
      <w:r>
        <w:t>тобразит</w:t>
      </w:r>
      <w:r w:rsidRPr="00E142E8">
        <w:t xml:space="preserve"> окно авторизации рисунок 5.4.2.</w:t>
      </w:r>
    </w:p>
    <w:p w14:paraId="0D16E793" w14:textId="411455BA" w:rsidR="00E142E8" w:rsidRPr="00453E08" w:rsidRDefault="00E142E8" w:rsidP="00E142E8">
      <w:pPr>
        <w:pStyle w:val="a0"/>
        <w:ind w:left="0" w:firstLine="851"/>
      </w:pPr>
      <w:r>
        <w:t>Нажатие на кнопку «Выйти» программа закроется.</w:t>
      </w:r>
    </w:p>
    <w:p w14:paraId="6C98B3BA" w14:textId="201E2C9B" w:rsid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40A1EAAF" w14:textId="77777777" w:rsidR="00453E08" w:rsidRP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236974C5" w14:textId="129DFF0D" w:rsidR="00EB0AD5" w:rsidRDefault="00EB0AD5" w:rsidP="00453E08">
      <w:pPr>
        <w:spacing w:before="0" w:after="200" w:line="276" w:lineRule="auto"/>
        <w:ind w:firstLine="0"/>
        <w:contextualSpacing w:val="0"/>
        <w:jc w:val="left"/>
      </w:pPr>
    </w:p>
    <w:p w14:paraId="3EBD447A" w14:textId="44991085" w:rsidR="00295D9C" w:rsidRPr="00AE63AC" w:rsidRDefault="00295D9C" w:rsidP="00295D9C">
      <w:pPr>
        <w:pStyle w:val="2"/>
      </w:pPr>
      <w:bookmarkStart w:id="29" w:name="_Toc214819223"/>
      <w:r w:rsidRPr="00AE63AC">
        <w:t>Требования к видам обеспечения</w:t>
      </w:r>
      <w:bookmarkEnd w:id="29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30" w:name="_Toc214819224"/>
      <w:r w:rsidRPr="00CB3A35">
        <w:t>Требования к математическому обеспечению</w:t>
      </w:r>
      <w:bookmarkEnd w:id="30"/>
    </w:p>
    <w:p w14:paraId="345502A5" w14:textId="552E61C9" w:rsidR="00844C62" w:rsidRPr="00844C62" w:rsidRDefault="00844C62" w:rsidP="00844C62">
      <w:r>
        <w:t xml:space="preserve">Требования к математическому обеспечению </w:t>
      </w:r>
      <w:r w:rsidRPr="00844C62">
        <w:t>не предъявляются.</w:t>
      </w:r>
    </w:p>
    <w:p w14:paraId="2B1FFEE1" w14:textId="09709FF1" w:rsidR="00256697" w:rsidRPr="004D038B" w:rsidRDefault="00256697" w:rsidP="00256697">
      <w:pPr>
        <w:pStyle w:val="3"/>
      </w:pPr>
      <w:bookmarkStart w:id="31" w:name="_Toc214819225"/>
      <w:r w:rsidRPr="004D038B">
        <w:lastRenderedPageBreak/>
        <w:t>Требования к информационному обеспечению</w:t>
      </w:r>
      <w:bookmarkEnd w:id="31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DBC0A05" w14:textId="3898A3D9" w:rsidR="00844C62" w:rsidRPr="00844C62" w:rsidRDefault="00844C62" w:rsidP="00844C62">
      <w:r>
        <w:t xml:space="preserve">Требования к форматам хранения данных </w:t>
      </w:r>
      <w:r w:rsidRPr="00844C62">
        <w:t>не предъявляются.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5B4D2490" w:rsidR="00873FA2" w:rsidRPr="00C1672E" w:rsidRDefault="00873FA2" w:rsidP="00873FA2">
      <w:r w:rsidRPr="00C1672E">
        <w:t>Информационная система должна обеспечивать полную поддержку русского языка,</w:t>
      </w:r>
      <w:r w:rsidR="00844C62">
        <w:t xml:space="preserve"> включая локализацию интерфейса</w:t>
      </w:r>
      <w:r w:rsidRPr="00C1672E">
        <w:t>.</w:t>
      </w:r>
    </w:p>
    <w:p w14:paraId="02ABA6DD" w14:textId="690215C8" w:rsidR="008239DB" w:rsidRPr="001574A1" w:rsidRDefault="004A0E13" w:rsidP="004A0E13">
      <w:pPr>
        <w:pStyle w:val="3"/>
      </w:pPr>
      <w:bookmarkStart w:id="32" w:name="_Toc214819226"/>
      <w:r w:rsidRPr="001574A1">
        <w:t>Требования к метрологическому обеспечению</w:t>
      </w:r>
      <w:bookmarkEnd w:id="32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33" w:name="_Toc214819227"/>
      <w:r w:rsidRPr="004F3D00">
        <w:t>Требования к техническому обеспечению</w:t>
      </w:r>
      <w:bookmarkEnd w:id="33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7215A182" w14:textId="7B014EE8" w:rsidR="00873FA2" w:rsidRPr="004F3D00" w:rsidRDefault="00873FA2" w:rsidP="00453E08">
      <w:pPr>
        <w:pStyle w:val="a0"/>
        <w:ind w:left="0" w:firstLine="851"/>
      </w:pPr>
      <w:r w:rsidRPr="004F3D00">
        <w:t xml:space="preserve">процессор с частотой 2Ггц; </w:t>
      </w:r>
    </w:p>
    <w:p w14:paraId="42E1F5CE" w14:textId="2E5B3FC7" w:rsidR="00873FA2" w:rsidRPr="004F3D00" w:rsidRDefault="00873FA2" w:rsidP="00453E08">
      <w:pPr>
        <w:pStyle w:val="a0"/>
        <w:ind w:left="0" w:firstLine="851"/>
      </w:pPr>
      <w:r w:rsidRPr="004F3D00">
        <w:t xml:space="preserve">ОЗУ </w:t>
      </w:r>
      <w:r w:rsidR="00347738" w:rsidRPr="004F3D00">
        <w:t>8</w:t>
      </w:r>
      <w:r w:rsidRPr="004F3D00">
        <w:t xml:space="preserve"> ГБ; </w:t>
      </w:r>
    </w:p>
    <w:p w14:paraId="719FCA28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монитор; </w:t>
      </w:r>
    </w:p>
    <w:p w14:paraId="1A1B5712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мышь или тачпад; </w:t>
      </w:r>
    </w:p>
    <w:p w14:paraId="25E80ECE" w14:textId="77777777" w:rsidR="00873FA2" w:rsidRPr="004F3D00" w:rsidRDefault="00873FA2" w:rsidP="00453E08">
      <w:pPr>
        <w:pStyle w:val="a0"/>
        <w:ind w:left="0" w:firstLine="851"/>
      </w:pPr>
      <w:r w:rsidRPr="004F3D00">
        <w:t>клавиатура</w:t>
      </w:r>
      <w:r w:rsidRPr="004F3D00">
        <w:rPr>
          <w:lang w:val="en-US"/>
        </w:rPr>
        <w:t>;</w:t>
      </w:r>
    </w:p>
    <w:p w14:paraId="16015478" w14:textId="29ECC2FE" w:rsidR="00873FA2" w:rsidRPr="004F3D00" w:rsidRDefault="00873FA2" w:rsidP="00453E08">
      <w:pPr>
        <w:pStyle w:val="a0"/>
        <w:ind w:left="0" w:firstLine="851"/>
      </w:pPr>
      <w:r w:rsidRPr="004F3D00">
        <w:t>операционная система Windows 11.</w:t>
      </w:r>
    </w:p>
    <w:p w14:paraId="48FA2DD2" w14:textId="2F3F901F" w:rsidR="009730DA" w:rsidRPr="0089192C" w:rsidRDefault="00645BED" w:rsidP="00645BED">
      <w:pPr>
        <w:pStyle w:val="2"/>
      </w:pPr>
      <w:bookmarkStart w:id="34" w:name="_Toc214819228"/>
      <w:r w:rsidRPr="0089192C">
        <w:t>Требования к надежности</w:t>
      </w:r>
      <w:bookmarkEnd w:id="34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B7C3E">
      <w:pPr>
        <w:pStyle w:val="a0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FB7C3E">
      <w:pPr>
        <w:pStyle w:val="a0"/>
      </w:pPr>
      <w:r w:rsidRPr="0089192C">
        <w:t>осуществлением контроля входных данных;</w:t>
      </w:r>
    </w:p>
    <w:p w14:paraId="75E63AA1" w14:textId="605E496E" w:rsidR="00FB7C3E" w:rsidRPr="0089192C" w:rsidRDefault="00FB7C3E" w:rsidP="008D20CC">
      <w:pPr>
        <w:pStyle w:val="a0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35" w:name="_Toc214819229"/>
      <w:r w:rsidRPr="000E7F6E">
        <w:lastRenderedPageBreak/>
        <w:t>Требования к безопасности</w:t>
      </w:r>
      <w:bookmarkEnd w:id="35"/>
    </w:p>
    <w:p w14:paraId="35A46354" w14:textId="77777777" w:rsidR="00844C62" w:rsidRPr="00844C62" w:rsidRDefault="00844C62" w:rsidP="00844C62">
      <w:r w:rsidRPr="00844C62">
        <w:t>Безопасное функционирование программы должно обеспечиваться комплексом организационно-технических мер, соответствующих ГОСТ 51188-98 «Защита информации. Испытания программных средств на наличие компьютерных вирусов».</w:t>
      </w:r>
    </w:p>
    <w:p w14:paraId="7E835944" w14:textId="77777777" w:rsidR="00844C62" w:rsidRPr="00844C62" w:rsidRDefault="00844C62" w:rsidP="00844C62">
      <w:r w:rsidRPr="00844C62">
        <w:t>Программа является клиентской веб-технологией и работает исключительно в браузере пользователя. Все данные (проекты, элементы интерфейса, настройки) хранятся локально на устройстве пользователя и не передаются на внешние серверы.</w:t>
      </w:r>
    </w:p>
    <w:p w14:paraId="7700895F" w14:textId="6925FBFF" w:rsidR="00844C62" w:rsidRPr="000E7F6E" w:rsidRDefault="00844C62" w:rsidP="00453E08">
      <w:r w:rsidRPr="00844C62">
        <w:t>Программа должна обеспечивать конфиденциальность информации, исключая её передачу третьим лицам без согласия пользователя. При экспорте кода вся работа выполняется локально, без доступа к сети.</w:t>
      </w:r>
    </w:p>
    <w:p w14:paraId="32C4A45D" w14:textId="6CFC431E" w:rsidR="007A3137" w:rsidRPr="009C7D66" w:rsidRDefault="007A3137" w:rsidP="007A3137">
      <w:pPr>
        <w:pStyle w:val="2"/>
      </w:pPr>
      <w:bookmarkStart w:id="36" w:name="_Toc214819230"/>
      <w:r w:rsidRPr="009C7D66">
        <w:t>Требования к патентной чистоте</w:t>
      </w:r>
      <w:bookmarkEnd w:id="36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E0128E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E0128E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E0128E">
      <w:pPr>
        <w:pStyle w:val="a0"/>
        <w:ind w:left="0" w:firstLine="851"/>
      </w:pPr>
      <w:r w:rsidRPr="009C7D66"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37" w:name="_Toc214819231"/>
      <w:r w:rsidRPr="00CA3112">
        <w:t>Требования к перспективам развития</w:t>
      </w:r>
      <w:bookmarkEnd w:id="37"/>
    </w:p>
    <w:p w14:paraId="1101A10D" w14:textId="5C3168F1" w:rsidR="00E0128E" w:rsidRPr="00E0128E" w:rsidRDefault="00CA3112" w:rsidP="00B5582D">
      <w:r w:rsidRPr="00CA3112">
        <w:t>Программа может иметь следующие направления дальнейшего развития:</w:t>
      </w:r>
    </w:p>
    <w:p w14:paraId="2DD3F786" w14:textId="0B907283" w:rsidR="00964965" w:rsidRPr="00E0128E" w:rsidRDefault="00B5582D" w:rsidP="00964965">
      <w:pPr>
        <w:pStyle w:val="a0"/>
        <w:ind w:left="0" w:firstLine="851"/>
      </w:pPr>
      <w:r>
        <w:t>разработки веб версии продукта с синхронизацией</w:t>
      </w:r>
      <w:r w:rsidR="00E0128E" w:rsidRPr="00E0128E">
        <w:t>;</w:t>
      </w:r>
    </w:p>
    <w:p w14:paraId="50E7574A" w14:textId="796A6A8D" w:rsidR="00E0128E" w:rsidRPr="00CA3112" w:rsidRDefault="00E0128E" w:rsidP="00453E08">
      <w:pPr>
        <w:pStyle w:val="a0"/>
        <w:ind w:left="0" w:firstLine="851"/>
      </w:pPr>
      <w:r w:rsidRPr="00E0128E">
        <w:t>реализация функции совместной работы над проектом в реальном времени.</w:t>
      </w:r>
    </w:p>
    <w:p w14:paraId="7B2062F0" w14:textId="54ECF06C" w:rsidR="00127A5A" w:rsidRPr="004671B8" w:rsidRDefault="00127A5A" w:rsidP="00127A5A">
      <w:pPr>
        <w:pStyle w:val="1"/>
      </w:pPr>
      <w:bookmarkStart w:id="38" w:name="_Toc214819232"/>
      <w:r w:rsidRPr="004671B8">
        <w:lastRenderedPageBreak/>
        <w:t>Состав и содержание работ</w:t>
      </w:r>
      <w:bookmarkEnd w:id="38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>Составление отчетной 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39" w:name="_Toc214819233"/>
      <w:r w:rsidRPr="00FD499E">
        <w:lastRenderedPageBreak/>
        <w:t>Требования к документированию</w:t>
      </w:r>
      <w:bookmarkEnd w:id="2"/>
      <w:bookmarkEnd w:id="3"/>
      <w:bookmarkEnd w:id="39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E0128E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E0128E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40" w:name="_Toc214819234"/>
      <w:r w:rsidRPr="003F35F6">
        <w:lastRenderedPageBreak/>
        <w:t>Требования к приемно-сдаточным процедурам</w:t>
      </w:r>
      <w:bookmarkEnd w:id="40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 xml:space="preserve">м учебной практики УП.03 – </w:t>
      </w:r>
      <w:proofErr w:type="spellStart"/>
      <w:r w:rsidR="003F35F6">
        <w:t>Долженковой</w:t>
      </w:r>
      <w:proofErr w:type="spellEnd"/>
      <w:r w:rsidR="003F35F6">
        <w:t xml:space="preserve">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710576">
      <w:pPr>
        <w:pStyle w:val="a0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710576">
      <w:pPr>
        <w:pStyle w:val="a0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710576">
      <w:pPr>
        <w:pStyle w:val="a0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22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FFCB5" w14:textId="77777777" w:rsidR="001E7E6D" w:rsidRDefault="001E7E6D">
      <w:pPr>
        <w:spacing w:before="0" w:line="240" w:lineRule="auto"/>
      </w:pPr>
      <w:r>
        <w:separator/>
      </w:r>
    </w:p>
  </w:endnote>
  <w:endnote w:type="continuationSeparator" w:id="0">
    <w:p w14:paraId="1D9AEADF" w14:textId="77777777" w:rsidR="001E7E6D" w:rsidRDefault="001E7E6D">
      <w:pPr>
        <w:spacing w:before="0" w:line="240" w:lineRule="auto"/>
      </w:pPr>
      <w:r>
        <w:continuationSeparator/>
      </w:r>
    </w:p>
  </w:endnote>
  <w:endnote w:type="continuationNotice" w:id="1">
    <w:p w14:paraId="08E8B3DE" w14:textId="77777777" w:rsidR="001E7E6D" w:rsidRDefault="001E7E6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D59D3" w14:textId="77777777" w:rsidR="001E7E6D" w:rsidRDefault="001E7E6D" w:rsidP="00990EAC">
      <w:pPr>
        <w:spacing w:before="0" w:line="240" w:lineRule="auto"/>
      </w:pPr>
      <w:r>
        <w:separator/>
      </w:r>
    </w:p>
  </w:footnote>
  <w:footnote w:type="continuationSeparator" w:id="0">
    <w:p w14:paraId="6CC99A6A" w14:textId="77777777" w:rsidR="001E7E6D" w:rsidRDefault="001E7E6D" w:rsidP="00990EAC">
      <w:pPr>
        <w:spacing w:before="0" w:line="240" w:lineRule="auto"/>
      </w:pPr>
      <w:r>
        <w:continuationSeparator/>
      </w:r>
    </w:p>
  </w:footnote>
  <w:footnote w:type="continuationNotice" w:id="1">
    <w:p w14:paraId="602EF57D" w14:textId="77777777" w:rsidR="001E7E6D" w:rsidRDefault="001E7E6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3E1200CD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C42613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320AD"/>
    <w:multiLevelType w:val="hybridMultilevel"/>
    <w:tmpl w:val="74321596"/>
    <w:lvl w:ilvl="0" w:tplc="1C46117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1668F2"/>
    <w:multiLevelType w:val="multilevel"/>
    <w:tmpl w:val="A11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D87"/>
    <w:multiLevelType w:val="hybridMultilevel"/>
    <w:tmpl w:val="6F14E9B4"/>
    <w:lvl w:ilvl="0" w:tplc="1C4611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5215B2"/>
    <w:multiLevelType w:val="multilevel"/>
    <w:tmpl w:val="223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B95FD8"/>
    <w:multiLevelType w:val="multilevel"/>
    <w:tmpl w:val="62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B1395C"/>
    <w:multiLevelType w:val="multilevel"/>
    <w:tmpl w:val="8E1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345A240D"/>
    <w:multiLevelType w:val="hybridMultilevel"/>
    <w:tmpl w:val="99B09304"/>
    <w:lvl w:ilvl="0" w:tplc="1C46117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6924F41"/>
    <w:multiLevelType w:val="multilevel"/>
    <w:tmpl w:val="8C0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644012"/>
    <w:multiLevelType w:val="multilevel"/>
    <w:tmpl w:val="808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A579C"/>
    <w:multiLevelType w:val="hybridMultilevel"/>
    <w:tmpl w:val="A760A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DF73C4D"/>
    <w:multiLevelType w:val="multilevel"/>
    <w:tmpl w:val="2B9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5"/>
  </w:num>
  <w:num w:numId="5">
    <w:abstractNumId w:val="7"/>
  </w:num>
  <w:num w:numId="6">
    <w:abstractNumId w:val="13"/>
  </w:num>
  <w:num w:numId="7">
    <w:abstractNumId w:val="4"/>
  </w:num>
  <w:num w:numId="8">
    <w:abstractNumId w:val="9"/>
  </w:num>
  <w:num w:numId="9">
    <w:abstractNumId w:val="16"/>
  </w:num>
  <w:num w:numId="10">
    <w:abstractNumId w:val="9"/>
  </w:num>
  <w:num w:numId="11">
    <w:abstractNumId w:val="14"/>
  </w:num>
  <w:num w:numId="12">
    <w:abstractNumId w:val="9"/>
  </w:num>
  <w:num w:numId="13">
    <w:abstractNumId w:val="6"/>
  </w:num>
  <w:num w:numId="14">
    <w:abstractNumId w:val="9"/>
  </w:num>
  <w:num w:numId="15">
    <w:abstractNumId w:val="3"/>
  </w:num>
  <w:num w:numId="16">
    <w:abstractNumId w:val="12"/>
  </w:num>
  <w:num w:numId="17">
    <w:abstractNumId w:val="15"/>
  </w:num>
  <w:num w:numId="18">
    <w:abstractNumId w:val="11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8"/>
  </w:num>
  <w:num w:numId="27">
    <w:abstractNumId w:val="1"/>
  </w:num>
  <w:num w:numId="28">
    <w:abstractNumId w:val="9"/>
  </w:num>
  <w:num w:numId="29">
    <w:abstractNumId w:val="2"/>
  </w:num>
  <w:num w:numId="3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4079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21A4"/>
    <w:rsid w:val="000934BA"/>
    <w:rsid w:val="00094729"/>
    <w:rsid w:val="00096EC7"/>
    <w:rsid w:val="000975BB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6C5A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6464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113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4F29"/>
    <w:rsid w:val="001C5BAA"/>
    <w:rsid w:val="001D32B1"/>
    <w:rsid w:val="001D3FB1"/>
    <w:rsid w:val="001E68BD"/>
    <w:rsid w:val="001E7A64"/>
    <w:rsid w:val="001E7E6D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2611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6D8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2D85"/>
    <w:rsid w:val="003A4E95"/>
    <w:rsid w:val="003A546E"/>
    <w:rsid w:val="003A6337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6345"/>
    <w:rsid w:val="003F73C7"/>
    <w:rsid w:val="00410843"/>
    <w:rsid w:val="0041094C"/>
    <w:rsid w:val="00412E47"/>
    <w:rsid w:val="004171B1"/>
    <w:rsid w:val="00417CE4"/>
    <w:rsid w:val="004243EF"/>
    <w:rsid w:val="004319D4"/>
    <w:rsid w:val="004347A5"/>
    <w:rsid w:val="004359B7"/>
    <w:rsid w:val="00442256"/>
    <w:rsid w:val="00447629"/>
    <w:rsid w:val="00451E07"/>
    <w:rsid w:val="00453E08"/>
    <w:rsid w:val="00455936"/>
    <w:rsid w:val="0045599D"/>
    <w:rsid w:val="004605D9"/>
    <w:rsid w:val="004635A7"/>
    <w:rsid w:val="004657FD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28CA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C34"/>
    <w:rsid w:val="004B7636"/>
    <w:rsid w:val="004C316A"/>
    <w:rsid w:val="004C4CB0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3D94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16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4C39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26A6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512D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0653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40B8C"/>
    <w:rsid w:val="008416CF"/>
    <w:rsid w:val="0084418D"/>
    <w:rsid w:val="00844C62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4965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648"/>
    <w:rsid w:val="00990EAC"/>
    <w:rsid w:val="00991D11"/>
    <w:rsid w:val="0099717C"/>
    <w:rsid w:val="00997825"/>
    <w:rsid w:val="009A1448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069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E5979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3DC7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2975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63AC"/>
    <w:rsid w:val="00AE73C1"/>
    <w:rsid w:val="00AF24BA"/>
    <w:rsid w:val="00AF478D"/>
    <w:rsid w:val="00AF7368"/>
    <w:rsid w:val="00AF7668"/>
    <w:rsid w:val="00B05703"/>
    <w:rsid w:val="00B06B73"/>
    <w:rsid w:val="00B10F64"/>
    <w:rsid w:val="00B11045"/>
    <w:rsid w:val="00B125F0"/>
    <w:rsid w:val="00B24CEB"/>
    <w:rsid w:val="00B24F8A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5582D"/>
    <w:rsid w:val="00B62D3F"/>
    <w:rsid w:val="00B63A5B"/>
    <w:rsid w:val="00B6451B"/>
    <w:rsid w:val="00B6574F"/>
    <w:rsid w:val="00B6663A"/>
    <w:rsid w:val="00B70F3A"/>
    <w:rsid w:val="00B7174E"/>
    <w:rsid w:val="00B7560F"/>
    <w:rsid w:val="00B775B6"/>
    <w:rsid w:val="00B82D1C"/>
    <w:rsid w:val="00B82F27"/>
    <w:rsid w:val="00B83C5A"/>
    <w:rsid w:val="00B84157"/>
    <w:rsid w:val="00B91FBA"/>
    <w:rsid w:val="00B9362E"/>
    <w:rsid w:val="00B97E6E"/>
    <w:rsid w:val="00BA3D8F"/>
    <w:rsid w:val="00BA6C74"/>
    <w:rsid w:val="00BB0350"/>
    <w:rsid w:val="00BB3892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D75E2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42613"/>
    <w:rsid w:val="00C435ED"/>
    <w:rsid w:val="00C44C8B"/>
    <w:rsid w:val="00C44F52"/>
    <w:rsid w:val="00C51500"/>
    <w:rsid w:val="00C52A0D"/>
    <w:rsid w:val="00C54C56"/>
    <w:rsid w:val="00C54F79"/>
    <w:rsid w:val="00C55A81"/>
    <w:rsid w:val="00C61DF4"/>
    <w:rsid w:val="00C6209C"/>
    <w:rsid w:val="00C64FBC"/>
    <w:rsid w:val="00C70AD5"/>
    <w:rsid w:val="00C837CC"/>
    <w:rsid w:val="00C8437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B7454"/>
    <w:rsid w:val="00CC3B6C"/>
    <w:rsid w:val="00CD13F3"/>
    <w:rsid w:val="00CD1405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5B87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128E"/>
    <w:rsid w:val="00E02E0B"/>
    <w:rsid w:val="00E0593E"/>
    <w:rsid w:val="00E108D9"/>
    <w:rsid w:val="00E10D5C"/>
    <w:rsid w:val="00E134AB"/>
    <w:rsid w:val="00E142E8"/>
    <w:rsid w:val="00E17074"/>
    <w:rsid w:val="00E208B0"/>
    <w:rsid w:val="00E2526A"/>
    <w:rsid w:val="00E26185"/>
    <w:rsid w:val="00E26720"/>
    <w:rsid w:val="00E27EF7"/>
    <w:rsid w:val="00E337F9"/>
    <w:rsid w:val="00E33DC5"/>
    <w:rsid w:val="00E360B0"/>
    <w:rsid w:val="00E36DF7"/>
    <w:rsid w:val="00E41AEE"/>
    <w:rsid w:val="00E41F3E"/>
    <w:rsid w:val="00E4794F"/>
    <w:rsid w:val="00E508A7"/>
    <w:rsid w:val="00E50F28"/>
    <w:rsid w:val="00E51A6E"/>
    <w:rsid w:val="00E55BA2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1E9"/>
    <w:rsid w:val="00E93791"/>
    <w:rsid w:val="00E95841"/>
    <w:rsid w:val="00E97C53"/>
    <w:rsid w:val="00EA1527"/>
    <w:rsid w:val="00EA6493"/>
    <w:rsid w:val="00EA70F3"/>
    <w:rsid w:val="00EA7476"/>
    <w:rsid w:val="00EB0651"/>
    <w:rsid w:val="00EB0AD5"/>
    <w:rsid w:val="00EB0B1B"/>
    <w:rsid w:val="00EB1963"/>
    <w:rsid w:val="00EB1F89"/>
    <w:rsid w:val="00EB1FC2"/>
    <w:rsid w:val="00EB6998"/>
    <w:rsid w:val="00EB6A0B"/>
    <w:rsid w:val="00EC14DF"/>
    <w:rsid w:val="00EC1BB9"/>
    <w:rsid w:val="00EC2238"/>
    <w:rsid w:val="00ED071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44E9A"/>
    <w:rsid w:val="00F501A6"/>
    <w:rsid w:val="00F541DA"/>
    <w:rsid w:val="00F54D4D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1C55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B7E4D"/>
    <w:rsid w:val="00FC57E9"/>
    <w:rsid w:val="00FC597E"/>
    <w:rsid w:val="00FC6AE0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4171B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4171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844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BBFD11-B316-4508-94CA-8DC504BF85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386</TotalTime>
  <Pages>1</Pages>
  <Words>3060</Words>
  <Characters>17448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Egor</dc:creator>
  <cp:lastModifiedBy>Арсений</cp:lastModifiedBy>
  <cp:revision>21</cp:revision>
  <cp:lastPrinted>2025-10-24T14:00:00Z</cp:lastPrinted>
  <dcterms:created xsi:type="dcterms:W3CDTF">2025-10-18T07:29:00Z</dcterms:created>
  <dcterms:modified xsi:type="dcterms:W3CDTF">2025-12-17T07:38:00Z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