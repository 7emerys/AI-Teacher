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72" w:type="dxa"/>
        <w:jc w:val="right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035A26" w14:paraId="171EF3DA" w14:textId="77777777" w:rsidTr="008C3D9C">
        <w:trPr>
          <w:jc w:val="right"/>
        </w:trPr>
        <w:tc>
          <w:tcPr>
            <w:tcW w:w="4821" w:type="dxa"/>
          </w:tcPr>
          <w:p w14:paraId="78A88FFE" w14:textId="4AA6C91C" w:rsidR="00990EAC" w:rsidRPr="004171B1" w:rsidRDefault="00990EAC" w:rsidP="008C3D9C">
            <w:pPr>
              <w:ind w:firstLine="0"/>
              <w:rPr>
                <w:lang w:val="en-US"/>
              </w:rPr>
            </w:pPr>
          </w:p>
        </w:tc>
        <w:tc>
          <w:tcPr>
            <w:tcW w:w="1162" w:type="dxa"/>
          </w:tcPr>
          <w:p w14:paraId="75A8F17D" w14:textId="77777777" w:rsidR="00990EAC" w:rsidRPr="00646136" w:rsidRDefault="00990EAC" w:rsidP="008C3D9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6D45501A" w14:textId="7A866EE7" w:rsidR="00990EAC" w:rsidRPr="00646136" w:rsidRDefault="00990EAC" w:rsidP="008C3D9C">
            <w:pPr>
              <w:ind w:firstLine="0"/>
            </w:pPr>
          </w:p>
        </w:tc>
      </w:tr>
      <w:tr w:rsidR="00035A26" w14:paraId="601542A4" w14:textId="77777777" w:rsidTr="004243EF">
        <w:trPr>
          <w:trHeight w:val="2047"/>
          <w:jc w:val="right"/>
        </w:trPr>
        <w:tc>
          <w:tcPr>
            <w:tcW w:w="4821" w:type="dxa"/>
            <w:hideMark/>
          </w:tcPr>
          <w:p w14:paraId="7168C491" w14:textId="0DD4DF0D" w:rsidR="00990EAC" w:rsidRPr="00F62A47" w:rsidRDefault="00990EAC" w:rsidP="008C3D9C">
            <w:pPr>
              <w:ind w:firstLine="0"/>
            </w:pPr>
          </w:p>
        </w:tc>
        <w:tc>
          <w:tcPr>
            <w:tcW w:w="1162" w:type="dxa"/>
          </w:tcPr>
          <w:p w14:paraId="5B49D94C" w14:textId="77777777" w:rsidR="00990EAC" w:rsidRPr="00646136" w:rsidRDefault="00990EAC" w:rsidP="008C3D9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3DBEE99F" w14:textId="4723BD3B" w:rsidR="00990EAC" w:rsidRPr="00F62A47" w:rsidRDefault="00990EAC" w:rsidP="008C3D9C">
            <w:pPr>
              <w:ind w:firstLine="0"/>
            </w:pPr>
          </w:p>
        </w:tc>
      </w:tr>
    </w:tbl>
    <w:p w14:paraId="1589C4A2" w14:textId="2C8F89E0" w:rsidR="00A00224" w:rsidRDefault="00A00224" w:rsidP="00990EAC"/>
    <w:p w14:paraId="4B8E844F" w14:textId="77777777" w:rsidR="00BF69CF" w:rsidRPr="00646136" w:rsidRDefault="00BF69CF" w:rsidP="00990EAC"/>
    <w:p w14:paraId="326582D4" w14:textId="6E9C214C" w:rsidR="00990EAC" w:rsidRPr="00B70F3A" w:rsidRDefault="00A6518F" w:rsidP="00A6518F">
      <w:pPr>
        <w:pStyle w:val="vguxTitleDocName"/>
        <w:rPr>
          <w:lang w:val="ru-RU"/>
        </w:rPr>
      </w:pPr>
      <w:r>
        <w:rPr>
          <w:lang w:val="ru-RU"/>
        </w:rPr>
        <w:t>ТЕХНИЧЕСКОЕ ЗАДАНИЕ</w:t>
      </w:r>
    </w:p>
    <w:p w14:paraId="0A9957D8" w14:textId="5258B9AC" w:rsidR="0013162A" w:rsidRDefault="00990EAC" w:rsidP="0013162A">
      <w:pPr>
        <w:ind w:firstLine="0"/>
        <w:jc w:val="center"/>
      </w:pPr>
      <w:r w:rsidRPr="00646136">
        <w:t xml:space="preserve">на </w:t>
      </w:r>
      <w:r w:rsidR="00F2337D">
        <w:t>разработку</w:t>
      </w:r>
    </w:p>
    <w:p w14:paraId="2FAF6D5A" w14:textId="4E9E1183" w:rsidR="00990EAC" w:rsidRPr="00194113" w:rsidRDefault="00194113" w:rsidP="00194113">
      <w:pPr>
        <w:ind w:firstLine="0"/>
        <w:jc w:val="center"/>
        <w:rPr>
          <w:u w:val="single"/>
        </w:rPr>
      </w:pPr>
      <w:r w:rsidRPr="00194113">
        <w:rPr>
          <w:u w:val="single"/>
        </w:rPr>
        <w:t>Разработка клиентской платформы и обучение LLM для автоматизации создания учебных материалов</w:t>
      </w:r>
    </w:p>
    <w:p w14:paraId="7802D47B" w14:textId="77777777" w:rsidR="00990EAC" w:rsidRPr="00646136" w:rsidRDefault="00990EAC" w:rsidP="00303DC8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035A26" w14:paraId="6C30B23A" w14:textId="77777777" w:rsidTr="003E22A5">
        <w:tc>
          <w:tcPr>
            <w:tcW w:w="4821" w:type="dxa"/>
          </w:tcPr>
          <w:p w14:paraId="1F9E7B21" w14:textId="411F625D" w:rsidR="00990EAC" w:rsidRPr="00646136" w:rsidRDefault="00990EAC" w:rsidP="0013162A">
            <w:pPr>
              <w:ind w:firstLine="0"/>
            </w:pPr>
          </w:p>
        </w:tc>
        <w:tc>
          <w:tcPr>
            <w:tcW w:w="1134" w:type="dxa"/>
          </w:tcPr>
          <w:p w14:paraId="1DE671F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CAFB7F3" w14:textId="1FA719F8" w:rsidR="00990EAC" w:rsidRPr="00646136" w:rsidRDefault="00990EAC" w:rsidP="0013162A">
            <w:pPr>
              <w:ind w:firstLine="0"/>
            </w:pPr>
          </w:p>
        </w:tc>
      </w:tr>
      <w:tr w:rsidR="00DB67CB" w14:paraId="6E79C311" w14:textId="77777777" w:rsidTr="004243EF">
        <w:trPr>
          <w:trHeight w:val="1713"/>
        </w:trPr>
        <w:tc>
          <w:tcPr>
            <w:tcW w:w="4821" w:type="dxa"/>
          </w:tcPr>
          <w:p w14:paraId="391E9847" w14:textId="48AC9398" w:rsidR="00DB67CB" w:rsidRPr="00646136" w:rsidRDefault="00DB67CB" w:rsidP="0013162A">
            <w:pPr>
              <w:ind w:firstLine="0"/>
            </w:pPr>
          </w:p>
        </w:tc>
        <w:tc>
          <w:tcPr>
            <w:tcW w:w="1134" w:type="dxa"/>
          </w:tcPr>
          <w:p w14:paraId="65C4A658" w14:textId="77777777" w:rsidR="00DB67CB" w:rsidRPr="00646136" w:rsidRDefault="00DB67CB" w:rsidP="00DB67CB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481526AE" w14:textId="3593E588" w:rsidR="00D37FCB" w:rsidRPr="00D37FCB" w:rsidRDefault="00D37FCB" w:rsidP="0013162A">
            <w:pPr>
              <w:ind w:firstLine="0"/>
            </w:pPr>
          </w:p>
        </w:tc>
      </w:tr>
      <w:tr w:rsidR="003E22A5" w14:paraId="415F2DB0" w14:textId="77777777" w:rsidTr="003E22A5">
        <w:trPr>
          <w:trHeight w:val="419"/>
        </w:trPr>
        <w:tc>
          <w:tcPr>
            <w:tcW w:w="4821" w:type="dxa"/>
          </w:tcPr>
          <w:p w14:paraId="2D3A0885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26659269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1AE938C" w14:textId="05D966A1" w:rsidR="003E22A5" w:rsidRPr="00D31A36" w:rsidRDefault="003E22A5" w:rsidP="003E22A5">
            <w:pPr>
              <w:ind w:firstLine="0"/>
            </w:pPr>
          </w:p>
        </w:tc>
      </w:tr>
      <w:tr w:rsidR="00A00224" w14:paraId="74DEDF48" w14:textId="77777777" w:rsidTr="00A00224">
        <w:trPr>
          <w:trHeight w:val="1712"/>
        </w:trPr>
        <w:tc>
          <w:tcPr>
            <w:tcW w:w="4821" w:type="dxa"/>
          </w:tcPr>
          <w:p w14:paraId="18E7F5BA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15CA9CF7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18F472A5" w14:textId="5127BC84" w:rsidR="00A00224" w:rsidRPr="00646136" w:rsidRDefault="00A00224" w:rsidP="00A00224">
            <w:pPr>
              <w:ind w:firstLine="0"/>
            </w:pPr>
          </w:p>
        </w:tc>
      </w:tr>
      <w:tr w:rsidR="00A00224" w14:paraId="1F060E05" w14:textId="77777777" w:rsidTr="003E22A5">
        <w:trPr>
          <w:trHeight w:val="419"/>
        </w:trPr>
        <w:tc>
          <w:tcPr>
            <w:tcW w:w="4821" w:type="dxa"/>
          </w:tcPr>
          <w:p w14:paraId="040CF9B1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00D3B872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5557A948" w14:textId="7C77E9E4" w:rsidR="00A00224" w:rsidRPr="00646136" w:rsidRDefault="00A00224" w:rsidP="00A00224">
            <w:pPr>
              <w:ind w:firstLine="0"/>
            </w:pPr>
          </w:p>
        </w:tc>
      </w:tr>
      <w:tr w:rsidR="00A00224" w14:paraId="10817EA7" w14:textId="77777777" w:rsidTr="003E22A5">
        <w:trPr>
          <w:trHeight w:val="1713"/>
        </w:trPr>
        <w:tc>
          <w:tcPr>
            <w:tcW w:w="4821" w:type="dxa"/>
          </w:tcPr>
          <w:p w14:paraId="7B688BE1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74CB39DC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3377A854" w14:textId="27D13736" w:rsidR="00A00224" w:rsidRPr="00D31A36" w:rsidRDefault="00A00224" w:rsidP="00A00224">
            <w:pPr>
              <w:ind w:firstLine="0"/>
            </w:pPr>
          </w:p>
        </w:tc>
      </w:tr>
    </w:tbl>
    <w:p w14:paraId="2DD731FE" w14:textId="47AD35AC" w:rsidR="00F113BF" w:rsidRDefault="00F113BF" w:rsidP="00303DC8"/>
    <w:p w14:paraId="5FFDF43C" w14:textId="35B65BD1" w:rsidR="00BF69CF" w:rsidRDefault="00BF69CF" w:rsidP="004171B1">
      <w:pPr>
        <w:ind w:firstLine="0"/>
      </w:pPr>
    </w:p>
    <w:p w14:paraId="3334347A" w14:textId="0A687478" w:rsidR="005A4E60" w:rsidRPr="00F113BF" w:rsidRDefault="00D2756B" w:rsidP="00F113BF">
      <w:pPr>
        <w:ind w:firstLine="0"/>
        <w:jc w:val="center"/>
      </w:pPr>
      <w:r>
        <w:t>20</w:t>
      </w:r>
      <w:r w:rsidR="005A4E60">
        <w:t>2</w:t>
      </w:r>
      <w:r w:rsidR="00296367">
        <w:t>5</w:t>
      </w:r>
    </w:p>
    <w:p w14:paraId="15D082F6" w14:textId="77777777" w:rsidR="00990EAC" w:rsidRPr="00646136" w:rsidRDefault="00990EAC" w:rsidP="00347071">
      <w:pPr>
        <w:ind w:firstLine="0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7B3CC18C" w14:textId="500B0AAC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>
          <w:pPr>
            <w:pStyle w:val="afb"/>
          </w:pPr>
        </w:p>
        <w:p w14:paraId="72D8EA39" w14:textId="5C860CBE" w:rsidR="00E142E8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83279" w:history="1">
            <w:r w:rsidR="00E142E8" w:rsidRPr="00B20E11">
              <w:rPr>
                <w:rStyle w:val="a6"/>
              </w:rPr>
              <w:t>Введение</w:t>
            </w:r>
            <w:r w:rsidR="00E142E8">
              <w:rPr>
                <w:webHidden/>
              </w:rPr>
              <w:tab/>
            </w:r>
            <w:r w:rsidR="00E142E8">
              <w:rPr>
                <w:webHidden/>
              </w:rPr>
              <w:fldChar w:fldCharType="begin"/>
            </w:r>
            <w:r w:rsidR="00E142E8">
              <w:rPr>
                <w:webHidden/>
              </w:rPr>
              <w:instrText xml:space="preserve"> PAGEREF _Toc213783279 \h </w:instrText>
            </w:r>
            <w:r w:rsidR="00E142E8">
              <w:rPr>
                <w:webHidden/>
              </w:rPr>
            </w:r>
            <w:r w:rsidR="00E142E8">
              <w:rPr>
                <w:webHidden/>
              </w:rPr>
              <w:fldChar w:fldCharType="separate"/>
            </w:r>
            <w:r w:rsidR="00E142E8">
              <w:rPr>
                <w:webHidden/>
              </w:rPr>
              <w:t>2</w:t>
            </w:r>
            <w:r w:rsidR="00E142E8">
              <w:rPr>
                <w:webHidden/>
              </w:rPr>
              <w:fldChar w:fldCharType="end"/>
            </w:r>
          </w:hyperlink>
        </w:p>
        <w:p w14:paraId="069E7F34" w14:textId="056D7EBD" w:rsidR="00E142E8" w:rsidRDefault="00E142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80" w:history="1">
            <w:r w:rsidRPr="00B20E11"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9828FFD" w14:textId="702F24F2" w:rsidR="00E142E8" w:rsidRDefault="00E142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81" w:history="1">
            <w:r w:rsidRPr="00B20E11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0DA82D2" w14:textId="72C0019F" w:rsidR="00E142E8" w:rsidRDefault="00E142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82" w:history="1">
            <w:r w:rsidRPr="00B20E11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Основные сведения о разработке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9D9AF0C" w14:textId="275517AF" w:rsidR="00E142E8" w:rsidRDefault="00E142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83" w:history="1">
            <w:r w:rsidRPr="00B20E1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F1D2377" w14:textId="639A5D4C" w:rsidR="00E142E8" w:rsidRDefault="00E142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84" w:history="1">
            <w:r w:rsidRPr="00B20E1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BE690B5" w14:textId="464782D4" w:rsidR="00E142E8" w:rsidRDefault="00E142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85" w:history="1">
            <w:r w:rsidRPr="00B20E1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74A289F" w14:textId="526F2CB6" w:rsidR="00E142E8" w:rsidRDefault="00E142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86" w:history="1">
            <w:r w:rsidRPr="00B20E1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30556CB" w14:textId="5E85DA97" w:rsidR="00E142E8" w:rsidRDefault="00E142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87" w:history="1">
            <w:r w:rsidRPr="00B20E1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EDF8D7A" w14:textId="433F4D7D" w:rsidR="00E142E8" w:rsidRDefault="00E142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88" w:history="1">
            <w:r w:rsidRPr="00B20E11">
              <w:rPr>
                <w:rStyle w:val="a6"/>
              </w:rPr>
              <w:t>3.5.1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Функциональное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143522B" w14:textId="0E5669B1" w:rsidR="00E142E8" w:rsidRDefault="00E142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89" w:history="1">
            <w:r w:rsidRPr="00B20E11">
              <w:rPr>
                <w:rStyle w:val="a6"/>
              </w:rPr>
              <w:t>3.5.2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Эксплуатационное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EB41516" w14:textId="5D562F13" w:rsidR="00E142E8" w:rsidRDefault="00E142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90" w:history="1">
            <w:r w:rsidRPr="00B20E11">
              <w:rPr>
                <w:rStyle w:val="a6"/>
                <w:highlight w:val="yellow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  <w:highlight w:val="yellow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D99C22F" w14:textId="6F73543F" w:rsidR="00E142E8" w:rsidRDefault="00E142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91" w:history="1">
            <w:r w:rsidRPr="00B20E11">
              <w:rPr>
                <w:rStyle w:val="a6"/>
              </w:rPr>
              <w:t>Обзор аналогов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EBB7313" w14:textId="59012CC5" w:rsidR="00E142E8" w:rsidRDefault="00E142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92" w:history="1">
            <w:r w:rsidRPr="00B20E1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Аналог №1 – «Khan Academy»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83A45E4" w14:textId="353EDF08" w:rsidR="00E142E8" w:rsidRDefault="00E142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93" w:history="1">
            <w:r w:rsidRPr="00B20E1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Аналог №2 – «</w:t>
            </w:r>
            <w:r w:rsidRPr="00B20E11">
              <w:rPr>
                <w:rStyle w:val="a6"/>
                <w:lang w:val="en-US"/>
              </w:rPr>
              <w:t>Coursera</w:t>
            </w:r>
            <w:r w:rsidRPr="00B20E11">
              <w:rPr>
                <w:rStyle w:val="a6"/>
              </w:rPr>
              <w:t>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E98192F" w14:textId="56794C29" w:rsidR="00E142E8" w:rsidRDefault="00E142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94" w:history="1">
            <w:r w:rsidRPr="00B20E1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Аналог №3 – «</w:t>
            </w:r>
            <w:r w:rsidRPr="00B20E11">
              <w:rPr>
                <w:rStyle w:val="a6"/>
                <w:lang w:val="en-US"/>
              </w:rPr>
              <w:t>Edpuzzle</w:t>
            </w:r>
            <w:r w:rsidRPr="00B20E11">
              <w:rPr>
                <w:rStyle w:val="a6"/>
              </w:rPr>
              <w:t>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C0B2CB7" w14:textId="287A5FF3" w:rsidR="00E142E8" w:rsidRDefault="00E142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95" w:history="1">
            <w:r w:rsidRPr="00B20E11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Требования к результатам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3BF4012" w14:textId="409D49D5" w:rsidR="00E142E8" w:rsidRDefault="00E142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96" w:history="1">
            <w:r w:rsidRPr="00B20E1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Требования к функциональным характеристикам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B09D958" w14:textId="2EAB1569" w:rsidR="00E142E8" w:rsidRDefault="00E142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97" w:history="1">
            <w:r w:rsidRPr="00B20E1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3E3C089" w14:textId="7494A190" w:rsidR="00E142E8" w:rsidRDefault="00E142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98" w:history="1">
            <w:r w:rsidRPr="00B20E1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Требования к технологическому стеку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35E311F" w14:textId="1DA3CCF4" w:rsidR="00E142E8" w:rsidRDefault="00E142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299" w:history="1">
            <w:r w:rsidRPr="00B20E1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_Toc213783299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F8F3493" w14:textId="55364F18" w:rsidR="00E142E8" w:rsidRDefault="00E142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300" w:history="1">
            <w:r w:rsidRPr="00B20E11">
              <w:rPr>
                <w:rStyle w:val="a6"/>
                <w:highlight w:val="yellow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  <w:highlight w:val="yellow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_Toc213783300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3E0BBB9" w14:textId="67F7DAEE" w:rsidR="00E142E8" w:rsidRDefault="00E142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301" w:history="1">
            <w:r w:rsidRPr="00B20E11">
              <w:rPr>
                <w:rStyle w:val="a6"/>
              </w:rPr>
              <w:t>5.5.1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_Toc213783301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F8E9D9F" w14:textId="05D7810C" w:rsidR="00E142E8" w:rsidRDefault="00E142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302" w:history="1">
            <w:r w:rsidRPr="00B20E11">
              <w:rPr>
                <w:rStyle w:val="a6"/>
              </w:rPr>
              <w:t>5.5.2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_Toc213783302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D41A883" w14:textId="602906C9" w:rsidR="00E142E8" w:rsidRDefault="00E142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303" w:history="1">
            <w:r w:rsidRPr="00B20E11">
              <w:rPr>
                <w:rStyle w:val="a6"/>
              </w:rPr>
              <w:t>5.5.3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_Toc213783303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AEA9BEF" w14:textId="656F8A0B" w:rsidR="00E142E8" w:rsidRDefault="00E142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304" w:history="1">
            <w:r w:rsidRPr="00B20E11">
              <w:rPr>
                <w:rStyle w:val="a6"/>
              </w:rPr>
              <w:t>5.5.4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_Toc213783304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56CDA7E" w14:textId="2C3B751C" w:rsidR="00E142E8" w:rsidRDefault="00E142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305" w:history="1">
            <w:r w:rsidRPr="00B20E1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Требования к надежности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_Toc213783305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C06F63B" w14:textId="24AA350E" w:rsidR="00E142E8" w:rsidRDefault="00E142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306" w:history="1">
            <w:r w:rsidRPr="00B20E1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_Toc213783306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22102D5" w14:textId="56A53E0E" w:rsidR="00E142E8" w:rsidRDefault="00E142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307" w:history="1">
            <w:r w:rsidRPr="00B20E1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Требования к патентной чистоте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_Toc213783307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7769792" w14:textId="5497023E" w:rsidR="00E142E8" w:rsidRDefault="00E142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308" w:history="1">
            <w:r w:rsidRPr="00B20E1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_Toc213783308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BA18EFB" w14:textId="22F16147" w:rsidR="00E142E8" w:rsidRDefault="00E142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309" w:history="1">
            <w:r w:rsidRPr="00B20E11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_Toc213783309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FF7364E" w14:textId="758C2282" w:rsidR="00E142E8" w:rsidRDefault="00E142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310" w:history="1">
            <w:r w:rsidRPr="00B20E11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_Toc213783310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49EB49BE" w14:textId="614A7970" w:rsidR="00E142E8" w:rsidRDefault="00E142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783311" w:history="1">
            <w:r w:rsidRPr="00B20E11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20E11">
              <w:rPr>
                <w:rStyle w:val="a6"/>
              </w:rPr>
              <w:t>Требования к приемно-сдаточным процедурам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_Toc213783311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3CF0F4E1" w14:textId="6278DE28" w:rsidR="00442256" w:rsidRPr="0023221D" w:rsidRDefault="00442256" w:rsidP="0023221D">
          <w:r>
            <w:rPr>
              <w:b/>
              <w:bCs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CEE3E82" w14:textId="431F0445" w:rsidR="00303DC8" w:rsidRDefault="00442256" w:rsidP="008A3C7E">
      <w:pPr>
        <w:pStyle w:val="1"/>
        <w:numPr>
          <w:ilvl w:val="0"/>
          <w:numId w:val="0"/>
        </w:numPr>
        <w:spacing w:after="240"/>
        <w:ind w:left="851"/>
      </w:pPr>
      <w:bookmarkStart w:id="0" w:name="_Toc213783279"/>
      <w:r>
        <w:lastRenderedPageBreak/>
        <w:t>Вв</w:t>
      </w:r>
      <w:r w:rsidR="005A4E60" w:rsidRPr="00F62DCD">
        <w:t>едение</w:t>
      </w:r>
      <w:bookmarkEnd w:id="0"/>
    </w:p>
    <w:p w14:paraId="6403CC5E" w14:textId="1357BE50" w:rsidR="004171B1" w:rsidRPr="004171B1" w:rsidRDefault="004171B1" w:rsidP="004171B1">
      <w:r w:rsidRPr="004171B1">
        <w:t xml:space="preserve">Настоящий документ представляет собой техническое задание на разработку </w:t>
      </w:r>
      <w:r w:rsidR="00194113">
        <w:t>ПО для генерации учебных материалов</w:t>
      </w:r>
      <w:r w:rsidRPr="004171B1">
        <w:t xml:space="preserve">. Система предназначена для автоматизации рутинного процесса </w:t>
      </w:r>
      <w:r w:rsidR="00194113">
        <w:t>поиска и предоставления информации</w:t>
      </w:r>
      <w:r w:rsidRPr="004171B1">
        <w:t xml:space="preserve">, что позволит ускорить </w:t>
      </w:r>
      <w:r w:rsidR="00194113">
        <w:t xml:space="preserve">и облегчить </w:t>
      </w:r>
      <w:r w:rsidRPr="004171B1">
        <w:t xml:space="preserve">работу </w:t>
      </w:r>
      <w:r w:rsidR="00194113">
        <w:t xml:space="preserve">преподавателей </w:t>
      </w:r>
      <w:r w:rsidR="00194113" w:rsidRPr="004171B1">
        <w:t>и</w:t>
      </w:r>
      <w:r w:rsidRPr="004171B1">
        <w:t xml:space="preserve"> </w:t>
      </w:r>
      <w:r w:rsidR="00194113">
        <w:t>учителей</w:t>
      </w:r>
      <w:r w:rsidRPr="004171B1">
        <w:t xml:space="preserve">, снизить количество ошибок, связанных с ручным </w:t>
      </w:r>
      <w:r w:rsidR="00194113">
        <w:t>поиском информации</w:t>
      </w:r>
      <w:r w:rsidRPr="004171B1">
        <w:t>.</w:t>
      </w:r>
    </w:p>
    <w:p w14:paraId="652EDC1A" w14:textId="77777777" w:rsidR="004171B1" w:rsidRDefault="004171B1" w:rsidP="004171B1">
      <w:r>
        <w:t>Настоящий документ содержит подробное описание всех аспектов проекта, включая цели и задачи разработки, требования к возможностям и интерфейсу, а также план работ.</w:t>
      </w:r>
    </w:p>
    <w:p w14:paraId="51BEBE64" w14:textId="77777777" w:rsidR="004171B1" w:rsidRDefault="004171B1" w:rsidP="004171B1">
      <w:r>
        <w:t>Документ предназначен для исполнителя, который будет работать над проектом, а также для заказчика, чтобы контролировать ход разработки и убедиться, что результат работ соответствует содержанию документа.</w:t>
      </w:r>
    </w:p>
    <w:p w14:paraId="6219BBFD" w14:textId="77777777" w:rsidR="004171B1" w:rsidRPr="00EE7972" w:rsidRDefault="004171B1" w:rsidP="006E2AEB"/>
    <w:p w14:paraId="2CE9BE43" w14:textId="77777777" w:rsidR="006E2AEB" w:rsidRPr="006E2AEB" w:rsidRDefault="006E2AEB" w:rsidP="006E2AEB"/>
    <w:p w14:paraId="794047BB" w14:textId="4613A314" w:rsidR="00A63893" w:rsidRDefault="00EB6A0B" w:rsidP="00C10B2D">
      <w:pPr>
        <w:pStyle w:val="1"/>
      </w:pPr>
      <w:bookmarkStart w:id="1" w:name="_Toc74526610"/>
      <w:bookmarkStart w:id="2" w:name="_Toc128474254"/>
      <w:bookmarkStart w:id="3" w:name="_Toc213783280"/>
      <w:r w:rsidRPr="00EB6A0B">
        <w:lastRenderedPageBreak/>
        <w:t>Термины и определения</w:t>
      </w:r>
      <w:bookmarkEnd w:id="3"/>
    </w:p>
    <w:p w14:paraId="3E2C9C39" w14:textId="77777777" w:rsidR="00816EF1" w:rsidRDefault="00816EF1" w:rsidP="00816EF1">
      <w:r>
        <w:t>В данном разделе представлен список терминов и определений, содержащихся в настоящем документе.</w:t>
      </w:r>
    </w:p>
    <w:p w14:paraId="70E641CC" w14:textId="77777777" w:rsidR="00BB3892" w:rsidRDefault="00BB3892" w:rsidP="00BB3892">
      <w:r>
        <w:t>Приложение – это программа или программный продукт, созданный для выполнения определенной задачи или предоставления определенной услуги на устройстве.</w:t>
      </w:r>
    </w:p>
    <w:p w14:paraId="4C771FA7" w14:textId="77777777" w:rsidR="00BB3892" w:rsidRDefault="00BB3892" w:rsidP="00BB3892">
      <w:r>
        <w:t>Интерфейс – это точка взаимодействия между человеком и программой, позволяет осуществлять определенные действия и получать необходимую информацию.</w:t>
      </w:r>
    </w:p>
    <w:p w14:paraId="5D6B670D" w14:textId="77777777" w:rsidR="004171B1" w:rsidRPr="00816EF1" w:rsidRDefault="004171B1" w:rsidP="00816EF1"/>
    <w:p w14:paraId="63A1A4BE" w14:textId="5A4A5D2A" w:rsidR="00A82498" w:rsidRDefault="00A82498" w:rsidP="00A82498">
      <w:pPr>
        <w:pStyle w:val="1"/>
      </w:pPr>
      <w:bookmarkStart w:id="4" w:name="_Toc213783281"/>
      <w:r>
        <w:lastRenderedPageBreak/>
        <w:t>Перечень сокращений</w:t>
      </w:r>
      <w:bookmarkEnd w:id="4"/>
    </w:p>
    <w:p w14:paraId="15B7BC9E" w14:textId="77777777" w:rsidR="0002720A" w:rsidRDefault="0002720A" w:rsidP="0002720A">
      <w:r>
        <w:t>В данном разделе представлен перечень сокращений, используемых в настоящем документе.</w:t>
      </w:r>
    </w:p>
    <w:p w14:paraId="712654F2" w14:textId="057CDE0D" w:rsidR="0002720A" w:rsidRDefault="0002720A" w:rsidP="0002720A">
      <w:r>
        <w:t>ПК – персональный компьютер.</w:t>
      </w:r>
    </w:p>
    <w:p w14:paraId="28CC052B" w14:textId="21F33632" w:rsidR="0002720A" w:rsidRDefault="0002720A" w:rsidP="0002720A">
      <w:r>
        <w:t>ОЗУ – оперативное запоминающее устройство.</w:t>
      </w:r>
    </w:p>
    <w:p w14:paraId="44CBA575" w14:textId="77777777" w:rsidR="0002720A" w:rsidRDefault="0002720A" w:rsidP="0002720A">
      <w:r>
        <w:t>ГБ – гигабайт.</w:t>
      </w:r>
    </w:p>
    <w:p w14:paraId="53974BD9" w14:textId="77777777" w:rsidR="0002720A" w:rsidRDefault="0002720A" w:rsidP="0002720A">
      <w:r>
        <w:t>ГГц – гигагерц.</w:t>
      </w:r>
    </w:p>
    <w:p w14:paraId="76126484" w14:textId="22A50FE0" w:rsidR="0002720A" w:rsidRDefault="0002720A" w:rsidP="004171B1">
      <w:r>
        <w:t>ГОСТ – государственный стандарт.</w:t>
      </w:r>
    </w:p>
    <w:p w14:paraId="38F7481E" w14:textId="63534C96" w:rsidR="0002720A" w:rsidRDefault="0002720A" w:rsidP="0002720A">
      <w:r>
        <w:t>ТЗ – техническое задание.</w:t>
      </w:r>
    </w:p>
    <w:p w14:paraId="7442225D" w14:textId="6E864B6B" w:rsidR="0002720A" w:rsidRDefault="00BB3892" w:rsidP="000975BB">
      <w:r>
        <w:t>ПО – программное обеспечение.</w:t>
      </w:r>
    </w:p>
    <w:p w14:paraId="31084C32" w14:textId="42D5D6BE" w:rsidR="009C1069" w:rsidRPr="009C1069" w:rsidRDefault="009C1069" w:rsidP="000975BB">
      <w:r>
        <w:rPr>
          <w:lang w:val="en-US"/>
        </w:rPr>
        <w:t xml:space="preserve">LLM </w:t>
      </w:r>
      <w:r w:rsidRPr="009C1069">
        <w:t xml:space="preserve">– </w:t>
      </w:r>
      <w:proofErr w:type="spellStart"/>
      <w:r w:rsidRPr="009C1069">
        <w:t>Large</w:t>
      </w:r>
      <w:proofErr w:type="spellEnd"/>
      <w:r w:rsidRPr="009C1069">
        <w:t xml:space="preserve"> Language Model</w:t>
      </w:r>
      <w:r>
        <w:t>,</w:t>
      </w:r>
      <w:r w:rsidRPr="009C1069">
        <w:t xml:space="preserve"> большая языковая модель</w:t>
      </w:r>
      <w:r>
        <w:t>.</w:t>
      </w:r>
    </w:p>
    <w:p w14:paraId="38600864" w14:textId="7D888C5C" w:rsidR="00592879" w:rsidRDefault="00592879" w:rsidP="00592879">
      <w:pPr>
        <w:pStyle w:val="1"/>
      </w:pPr>
      <w:bookmarkStart w:id="5" w:name="_Toc213783282"/>
      <w:r>
        <w:lastRenderedPageBreak/>
        <w:t>Основные сведения о разработке</w:t>
      </w:r>
      <w:bookmarkEnd w:id="5"/>
    </w:p>
    <w:p w14:paraId="41078D8B" w14:textId="665A6E91" w:rsidR="00F91124" w:rsidRDefault="00A52CF3" w:rsidP="00A52CF3">
      <w:pPr>
        <w:pStyle w:val="2"/>
      </w:pPr>
      <w:bookmarkStart w:id="6" w:name="_Toc213783283"/>
      <w:r>
        <w:t>Наименование разработки</w:t>
      </w:r>
      <w:bookmarkEnd w:id="6"/>
    </w:p>
    <w:p w14:paraId="35C169E7" w14:textId="7D314BF8" w:rsidR="004171B1" w:rsidRDefault="00AA648E" w:rsidP="004171B1">
      <w:pPr>
        <w:ind w:firstLine="709"/>
        <w:rPr>
          <w:rFonts w:cs="Times New Roman"/>
          <w:sz w:val="28"/>
          <w:szCs w:val="28"/>
        </w:rPr>
      </w:pPr>
      <w:r>
        <w:t>Наименование данной разработки –</w:t>
      </w:r>
      <w:r w:rsidR="00F96726">
        <w:t xml:space="preserve"> </w:t>
      </w:r>
      <w:r w:rsidR="00BB3892">
        <w:t>р</w:t>
      </w:r>
      <w:r w:rsidR="004171B1" w:rsidRPr="004171B1">
        <w:t xml:space="preserve">азработка </w:t>
      </w:r>
      <w:r w:rsidR="00BB3892" w:rsidRPr="00BB3892">
        <w:t>клиентской платформы и обучение LLM для автоматизации создания учебных материалов</w:t>
      </w:r>
      <w:r w:rsidR="004171B1" w:rsidRPr="00BB3892">
        <w:t>.</w:t>
      </w:r>
    </w:p>
    <w:p w14:paraId="4B08A2C5" w14:textId="741A732D" w:rsidR="00AA648E" w:rsidRPr="00AA648E" w:rsidRDefault="00AA648E" w:rsidP="00AA648E"/>
    <w:p w14:paraId="4D0F4268" w14:textId="1ED491D0" w:rsidR="00A52CF3" w:rsidRDefault="00A52CF3" w:rsidP="00A52CF3">
      <w:pPr>
        <w:pStyle w:val="2"/>
      </w:pPr>
      <w:bookmarkStart w:id="7" w:name="_Toc213783284"/>
      <w:r>
        <w:t>Цель и задачи</w:t>
      </w:r>
      <w:bookmarkEnd w:id="7"/>
    </w:p>
    <w:p w14:paraId="49FABA11" w14:textId="0B91C6ED" w:rsidR="004171B1" w:rsidRPr="004171B1" w:rsidRDefault="004171B1" w:rsidP="004171B1">
      <w:r w:rsidRPr="004171B1">
        <w:t xml:space="preserve">Целью разработки является создание </w:t>
      </w:r>
      <w:r w:rsidR="00BB3892">
        <w:t>ПО</w:t>
      </w:r>
      <w:r w:rsidRPr="004171B1">
        <w:t xml:space="preserve"> для </w:t>
      </w:r>
      <w:r w:rsidR="00BB3892" w:rsidRPr="00BB3892">
        <w:t>клиентской платформы и обучени</w:t>
      </w:r>
      <w:r w:rsidR="00BB3892">
        <w:t>я</w:t>
      </w:r>
      <w:r w:rsidR="00BB3892" w:rsidRPr="00BB3892">
        <w:t xml:space="preserve"> LLM для автоматизации создания учебных материалов</w:t>
      </w:r>
      <w:r w:rsidRPr="004171B1">
        <w:t xml:space="preserve">, позволяющего сократить трудоёмкость и повысить точность при </w:t>
      </w:r>
      <w:r w:rsidR="00BB3892">
        <w:t>создании материала для подготовки, облегч</w:t>
      </w:r>
      <w:r w:rsidR="004657FD">
        <w:t>ить</w:t>
      </w:r>
      <w:r w:rsidR="00BB3892">
        <w:t xml:space="preserve"> обучени</w:t>
      </w:r>
      <w:r w:rsidR="004657FD">
        <w:t>е</w:t>
      </w:r>
      <w:r w:rsidR="00BB3892">
        <w:t xml:space="preserve"> и </w:t>
      </w:r>
      <w:r w:rsidR="004657FD">
        <w:t xml:space="preserve">предоставить </w:t>
      </w:r>
      <w:r w:rsidR="00BB3892">
        <w:t>индивидуальн</w:t>
      </w:r>
      <w:r w:rsidR="004657FD">
        <w:t>ую</w:t>
      </w:r>
      <w:r w:rsidR="00BB3892">
        <w:t xml:space="preserve"> помощи обучающемуся</w:t>
      </w:r>
      <w:r w:rsidRPr="004171B1">
        <w:t>.</w:t>
      </w:r>
    </w:p>
    <w:p w14:paraId="32C0F385" w14:textId="6F55F6B3" w:rsidR="004171B1" w:rsidRPr="004171B1" w:rsidRDefault="004171B1" w:rsidP="003546D8">
      <w:r w:rsidRPr="004171B1">
        <w:t xml:space="preserve">Результатом внедрения системы станет снижение временных затрат </w:t>
      </w:r>
      <w:r w:rsidR="004657FD">
        <w:t>преподавателей и учителей</w:t>
      </w:r>
      <w:r w:rsidRPr="004171B1">
        <w:t xml:space="preserve"> на ручн</w:t>
      </w:r>
      <w:r w:rsidR="004657FD">
        <w:t>ой</w:t>
      </w:r>
      <w:r w:rsidRPr="004171B1">
        <w:t xml:space="preserve"> </w:t>
      </w:r>
      <w:r w:rsidR="004657FD">
        <w:t xml:space="preserve">поиск информации </w:t>
      </w:r>
      <w:r w:rsidRPr="004171B1">
        <w:t xml:space="preserve">и повышение </w:t>
      </w:r>
      <w:r w:rsidR="004657FD">
        <w:t>понимания</w:t>
      </w:r>
      <w:r w:rsidRPr="004171B1">
        <w:t xml:space="preserve"> готовой </w:t>
      </w:r>
      <w:r w:rsidR="004657FD">
        <w:t>информации</w:t>
      </w:r>
      <w:r w:rsidRPr="004171B1">
        <w:t xml:space="preserve"> </w:t>
      </w:r>
      <w:r w:rsidR="004657FD">
        <w:t>у обучающегося</w:t>
      </w:r>
      <w:r w:rsidRPr="004171B1">
        <w:t>. Для достижения цели необходимо:</w:t>
      </w:r>
    </w:p>
    <w:p w14:paraId="2ECD2192" w14:textId="226108BB" w:rsidR="003546D8" w:rsidRPr="003546D8" w:rsidRDefault="003546D8" w:rsidP="003546D8">
      <w:pPr>
        <w:pStyle w:val="a0"/>
        <w:ind w:left="0" w:firstLine="851"/>
      </w:pPr>
      <w:r w:rsidRPr="003546D8">
        <w:t xml:space="preserve">разработать </w:t>
      </w:r>
      <w:r w:rsidR="00F44E9A">
        <w:t>минимальный</w:t>
      </w:r>
      <w:r w:rsidRPr="003546D8">
        <w:t xml:space="preserve"> графический интерфейс </w:t>
      </w:r>
      <w:r w:rsidR="00F44E9A">
        <w:t>обучающего</w:t>
      </w:r>
      <w:r w:rsidRPr="003546D8">
        <w:t>, состоящий из</w:t>
      </w:r>
      <w:r w:rsidR="00F44E9A">
        <w:t xml:space="preserve"> диалогового окна с </w:t>
      </w:r>
      <w:r w:rsidR="00F44E9A">
        <w:rPr>
          <w:lang w:val="en-US"/>
        </w:rPr>
        <w:t>AI</w:t>
      </w:r>
      <w:r w:rsidR="00F44E9A">
        <w:t xml:space="preserve"> помощником</w:t>
      </w:r>
      <w:r w:rsidR="00322611">
        <w:t xml:space="preserve"> </w:t>
      </w:r>
      <w:r w:rsidR="00F44E9A">
        <w:t>с списком его материала по темам</w:t>
      </w:r>
      <w:r w:rsidRPr="003546D8">
        <w:t>;</w:t>
      </w:r>
    </w:p>
    <w:p w14:paraId="0E8DA753" w14:textId="619FEF1D" w:rsidR="003546D8" w:rsidRPr="003546D8" w:rsidRDefault="003546D8" w:rsidP="003546D8">
      <w:pPr>
        <w:pStyle w:val="a0"/>
        <w:ind w:left="0" w:firstLine="851"/>
      </w:pPr>
      <w:r w:rsidRPr="003546D8">
        <w:t xml:space="preserve">обеспечить возможность </w:t>
      </w:r>
      <w:r w:rsidR="00F44E9A">
        <w:t>редактирования материала, отправки готового материала обучающемся</w:t>
      </w:r>
      <w:r w:rsidRPr="003546D8">
        <w:t>;</w:t>
      </w:r>
    </w:p>
    <w:p w14:paraId="6B58C0FD" w14:textId="01102682" w:rsidR="003546D8" w:rsidRPr="003546D8" w:rsidRDefault="000975BB" w:rsidP="003546D8">
      <w:pPr>
        <w:pStyle w:val="a0"/>
        <w:ind w:left="0" w:firstLine="851"/>
      </w:pPr>
      <w:r w:rsidRPr="003546D8">
        <w:t xml:space="preserve">разработать </w:t>
      </w:r>
      <w:r>
        <w:t>минимальный</w:t>
      </w:r>
      <w:r w:rsidRPr="003546D8">
        <w:t xml:space="preserve"> графический интерфейс </w:t>
      </w:r>
      <w:r>
        <w:t>обучающего</w:t>
      </w:r>
      <w:r>
        <w:t>ся</w:t>
      </w:r>
      <w:r w:rsidRPr="003546D8">
        <w:t>, состоящий из</w:t>
      </w:r>
      <w:r>
        <w:t xml:space="preserve"> диалогового окна с </w:t>
      </w:r>
      <w:r>
        <w:rPr>
          <w:lang w:val="en-US"/>
        </w:rPr>
        <w:t>AI</w:t>
      </w:r>
      <w:r>
        <w:t xml:space="preserve"> помощником</w:t>
      </w:r>
      <w:r w:rsidR="00322611">
        <w:t xml:space="preserve"> </w:t>
      </w:r>
      <w:r>
        <w:t xml:space="preserve">и с списком </w:t>
      </w:r>
      <w:r>
        <w:t xml:space="preserve">пройденных тем с историей общения с </w:t>
      </w:r>
      <w:r>
        <w:rPr>
          <w:lang w:val="en-US"/>
        </w:rPr>
        <w:t>AI</w:t>
      </w:r>
      <w:r w:rsidRPr="000975BB">
        <w:t xml:space="preserve"> </w:t>
      </w:r>
      <w:r>
        <w:t>помощником</w:t>
      </w:r>
      <w:r w:rsidR="003546D8" w:rsidRPr="003546D8">
        <w:t>;</w:t>
      </w:r>
    </w:p>
    <w:p w14:paraId="52C907D7" w14:textId="01DEF66A" w:rsidR="003546D8" w:rsidRPr="003546D8" w:rsidRDefault="00CB7454" w:rsidP="009C1069">
      <w:pPr>
        <w:pStyle w:val="a0"/>
        <w:ind w:left="0" w:firstLine="851"/>
      </w:pPr>
      <w:r>
        <w:t xml:space="preserve">обучить </w:t>
      </w:r>
      <w:r>
        <w:rPr>
          <w:lang w:val="en-US"/>
        </w:rPr>
        <w:t>LLM</w:t>
      </w:r>
      <w:r>
        <w:t xml:space="preserve"> для поиска информации и адаптирования под аудиторию и длину занятия</w:t>
      </w:r>
      <w:r w:rsidR="003546D8" w:rsidRPr="003546D8">
        <w:t>;</w:t>
      </w:r>
    </w:p>
    <w:p w14:paraId="79CD79A5" w14:textId="6CC37AF9" w:rsidR="00074182" w:rsidRPr="00074182" w:rsidRDefault="00074182" w:rsidP="003546D8">
      <w:pPr>
        <w:pStyle w:val="a0"/>
        <w:ind w:left="0" w:firstLine="851"/>
      </w:pPr>
      <w:r w:rsidRPr="00074182">
        <w:t>предусмотреть экспорт результатов анализа в распространённых форматах для дальнейшего использования.</w:t>
      </w:r>
    </w:p>
    <w:p w14:paraId="52EDEC11" w14:textId="23BBA7A6" w:rsidR="00A52CF3" w:rsidRDefault="00847368" w:rsidP="00847368">
      <w:pPr>
        <w:pStyle w:val="2"/>
      </w:pPr>
      <w:bookmarkStart w:id="8" w:name="_Toc213783285"/>
      <w:r>
        <w:t>Сведения об участниках разработки</w:t>
      </w:r>
      <w:bookmarkEnd w:id="8"/>
    </w:p>
    <w:p w14:paraId="480FCE64" w14:textId="2CC76B0E" w:rsidR="00AA648E" w:rsidRDefault="00AA648E" w:rsidP="00AA648E">
      <w:r>
        <w:t>Исполнителем является студент Колледжа ФГБОУ ВО «Вятский государственный университет» учебной группы ИСПк-</w:t>
      </w:r>
      <w:r w:rsidR="00BF1718">
        <w:t>4</w:t>
      </w:r>
      <w:r w:rsidR="003546D8">
        <w:t>0</w:t>
      </w:r>
      <w:r w:rsidR="003546D8" w:rsidRPr="003546D8">
        <w:t>6</w:t>
      </w:r>
      <w:r>
        <w:t xml:space="preserve">-52-00 </w:t>
      </w:r>
      <w:r w:rsidR="009C1069">
        <w:t>Ленский Арсений Андреевич</w:t>
      </w:r>
      <w:r>
        <w:t>.</w:t>
      </w:r>
    </w:p>
    <w:p w14:paraId="216D9F48" w14:textId="77777777" w:rsidR="00AA648E" w:rsidRDefault="00AA648E" w:rsidP="00AA648E">
      <w:r>
        <w:t>Заказчиком является Колледж ФГБОУ ВО «Вятский государственный университет», представленный коллективом преподавателей в составе:</w:t>
      </w:r>
    </w:p>
    <w:p w14:paraId="0584558A" w14:textId="28B6B45B" w:rsidR="00AA648E" w:rsidRPr="001F2858" w:rsidRDefault="00A6179E" w:rsidP="00AA648E">
      <w:pPr>
        <w:pStyle w:val="a0"/>
      </w:pPr>
      <w:proofErr w:type="spellStart"/>
      <w:r>
        <w:t>Долженкова</w:t>
      </w:r>
      <w:proofErr w:type="spellEnd"/>
      <w:r>
        <w:t xml:space="preserve"> Мария Львовна</w:t>
      </w:r>
      <w:r w:rsidR="00AA648E" w:rsidRPr="001F2858">
        <w:t xml:space="preserve"> – </w:t>
      </w:r>
      <w:r w:rsidR="0011660F">
        <w:t>преподаватель по</w:t>
      </w:r>
      <w:r>
        <w:t xml:space="preserve"> учебной практик</w:t>
      </w:r>
      <w:r w:rsidR="0011660F">
        <w:t>е</w:t>
      </w:r>
      <w:r>
        <w:t xml:space="preserve"> УП.03.</w:t>
      </w:r>
    </w:p>
    <w:p w14:paraId="0A193ADC" w14:textId="4639B90C" w:rsidR="00847368" w:rsidRDefault="00847368" w:rsidP="00847368">
      <w:pPr>
        <w:pStyle w:val="2"/>
      </w:pPr>
      <w:bookmarkStart w:id="9" w:name="_Toc213783286"/>
      <w:r>
        <w:lastRenderedPageBreak/>
        <w:t>Сроки разработки</w:t>
      </w:r>
      <w:bookmarkEnd w:id="9"/>
    </w:p>
    <w:p w14:paraId="61922D2C" w14:textId="7FEB0AA1" w:rsidR="00AA648E" w:rsidRPr="00AA2647" w:rsidRDefault="00AA648E" w:rsidP="00AA648E">
      <w:r w:rsidRPr="00AA2647">
        <w:t xml:space="preserve">Начало разработки – </w:t>
      </w:r>
      <w:r w:rsidR="00AA2647" w:rsidRPr="00AA2647">
        <w:t>18</w:t>
      </w:r>
      <w:r w:rsidRPr="00AA2647">
        <w:t>.</w:t>
      </w:r>
      <w:r w:rsidR="00AA2647" w:rsidRPr="00AA2647">
        <w:t>09</w:t>
      </w:r>
      <w:r w:rsidRPr="00AA2647">
        <w:t>.202</w:t>
      </w:r>
      <w:r w:rsidR="006B6D22" w:rsidRPr="00AA2647">
        <w:t>5</w:t>
      </w:r>
      <w:r w:rsidRPr="00AA2647">
        <w:t>.</w:t>
      </w:r>
    </w:p>
    <w:p w14:paraId="79AA370D" w14:textId="49D39C20" w:rsidR="00AA648E" w:rsidRPr="00AA648E" w:rsidRDefault="00AA648E" w:rsidP="005F4B5D">
      <w:r w:rsidRPr="009C1069">
        <w:rPr>
          <w:highlight w:val="yellow"/>
        </w:rPr>
        <w:t xml:space="preserve">Конец разработки – </w:t>
      </w:r>
      <w:r w:rsidR="009C1069" w:rsidRPr="009C1069">
        <w:rPr>
          <w:highlight w:val="yellow"/>
        </w:rPr>
        <w:t>24</w:t>
      </w:r>
      <w:r w:rsidRPr="009C1069">
        <w:rPr>
          <w:highlight w:val="yellow"/>
        </w:rPr>
        <w:t>.</w:t>
      </w:r>
      <w:r w:rsidR="00AA2647" w:rsidRPr="009C1069">
        <w:rPr>
          <w:highlight w:val="yellow"/>
        </w:rPr>
        <w:t>11</w:t>
      </w:r>
      <w:r w:rsidRPr="009C1069">
        <w:rPr>
          <w:highlight w:val="yellow"/>
        </w:rPr>
        <w:t>.202</w:t>
      </w:r>
      <w:r w:rsidR="006B6D22" w:rsidRPr="009C1069">
        <w:rPr>
          <w:highlight w:val="yellow"/>
        </w:rPr>
        <w:t>5</w:t>
      </w:r>
      <w:r w:rsidRPr="009C1069">
        <w:rPr>
          <w:highlight w:val="yellow"/>
        </w:rPr>
        <w:t>.</w:t>
      </w:r>
    </w:p>
    <w:p w14:paraId="65EBEE70" w14:textId="7A329168" w:rsidR="00847368" w:rsidRDefault="00847368" w:rsidP="00847368">
      <w:pPr>
        <w:pStyle w:val="2"/>
      </w:pPr>
      <w:bookmarkStart w:id="10" w:name="_Toc213783287"/>
      <w:r>
        <w:t>Назначение разработки</w:t>
      </w:r>
      <w:bookmarkEnd w:id="10"/>
    </w:p>
    <w:p w14:paraId="20091166" w14:textId="481C2AE0" w:rsidR="0095519B" w:rsidRPr="0095519B" w:rsidRDefault="00593DAF" w:rsidP="0095519B">
      <w:r w:rsidRPr="00593DAF">
        <w:t>В данном разделе описаны функциональное и эксплуатационное назначение разрабатываемо</w:t>
      </w:r>
      <w:r w:rsidR="00B24CEB">
        <w:t>го ПО</w:t>
      </w:r>
      <w:r w:rsidRPr="00593DAF">
        <w:t>. </w:t>
      </w:r>
    </w:p>
    <w:p w14:paraId="13146809" w14:textId="15441765" w:rsidR="00583827" w:rsidRDefault="00A00224" w:rsidP="003546D8">
      <w:pPr>
        <w:pStyle w:val="3"/>
      </w:pPr>
      <w:bookmarkStart w:id="11" w:name="_Toc213783288"/>
      <w:r>
        <w:t>Функциональное назначение</w:t>
      </w:r>
      <w:bookmarkEnd w:id="11"/>
    </w:p>
    <w:p w14:paraId="1879E81B" w14:textId="0E7E1045" w:rsidR="003546D8" w:rsidRDefault="003546D8" w:rsidP="00583827">
      <w:r w:rsidRPr="003546D8">
        <w:t xml:space="preserve">Функциональное назначение ПО заключается в автоматизации процессов </w:t>
      </w:r>
      <w:r w:rsidR="009C1069">
        <w:t>подготовки учебных материалов</w:t>
      </w:r>
      <w:r w:rsidRPr="003546D8">
        <w:t xml:space="preserve">: предоставление инструмента для </w:t>
      </w:r>
      <w:r w:rsidR="009C1069">
        <w:t>поиска и адаптации информации</w:t>
      </w:r>
      <w:r w:rsidRPr="003546D8">
        <w:t xml:space="preserve"> с помощью </w:t>
      </w:r>
      <w:r w:rsidR="009C1069">
        <w:t xml:space="preserve">обученной </w:t>
      </w:r>
      <w:r w:rsidR="009C1069">
        <w:rPr>
          <w:lang w:val="en-US"/>
        </w:rPr>
        <w:t>LLM</w:t>
      </w:r>
      <w:r w:rsidRPr="003546D8">
        <w:t xml:space="preserve">, редактирования </w:t>
      </w:r>
      <w:r w:rsidR="00B24CEB">
        <w:t>готового материала, предоставления готового материала обучающемуся и помощи в освоении</w:t>
      </w:r>
      <w:r w:rsidRPr="003546D8">
        <w:t>.</w:t>
      </w:r>
    </w:p>
    <w:p w14:paraId="71F9BF52" w14:textId="7BA2F3B5" w:rsidR="00A00224" w:rsidRDefault="00A00224" w:rsidP="000E06F3">
      <w:pPr>
        <w:pStyle w:val="3"/>
      </w:pPr>
      <w:bookmarkStart w:id="12" w:name="_Toc213783289"/>
      <w:r>
        <w:t>Эксплуатационное назначение</w:t>
      </w:r>
      <w:bookmarkEnd w:id="12"/>
    </w:p>
    <w:p w14:paraId="346BF46E" w14:textId="55094759" w:rsidR="003546D8" w:rsidRPr="003546D8" w:rsidRDefault="003546D8" w:rsidP="00360C9D">
      <w:r w:rsidRPr="003546D8">
        <w:t xml:space="preserve">Система может быть использована </w:t>
      </w:r>
      <w:r w:rsidR="00B24CEB">
        <w:t>преподавателями</w:t>
      </w:r>
      <w:r w:rsidRPr="003546D8">
        <w:t xml:space="preserve">, </w:t>
      </w:r>
      <w:r w:rsidR="00B24CEB">
        <w:t>учителями</w:t>
      </w:r>
      <w:r w:rsidRPr="003546D8">
        <w:t xml:space="preserve">, </w:t>
      </w:r>
      <w:r w:rsidR="00B24CEB">
        <w:t xml:space="preserve">родителями, учениками </w:t>
      </w:r>
      <w:r w:rsidR="00156464">
        <w:t xml:space="preserve">и </w:t>
      </w:r>
      <w:r w:rsidR="00156464" w:rsidRPr="003546D8">
        <w:t>студентами</w:t>
      </w:r>
      <w:r w:rsidRPr="003546D8">
        <w:t xml:space="preserve"> для быстрого </w:t>
      </w:r>
      <w:r w:rsidR="00B24CEB">
        <w:t>создания учебных материалов</w:t>
      </w:r>
      <w:r w:rsidRPr="003546D8">
        <w:t xml:space="preserve">, </w:t>
      </w:r>
      <w:r w:rsidR="00156464">
        <w:t>облегчения</w:t>
      </w:r>
      <w:r w:rsidR="00156464" w:rsidRPr="003546D8">
        <w:t xml:space="preserve"> </w:t>
      </w:r>
      <w:r w:rsidR="00156464">
        <w:t>поиска</w:t>
      </w:r>
      <w:r w:rsidR="00156464">
        <w:t xml:space="preserve"> </w:t>
      </w:r>
      <w:r w:rsidR="00B24CEB">
        <w:t>и</w:t>
      </w:r>
      <w:r w:rsidRPr="003546D8">
        <w:t xml:space="preserve"> </w:t>
      </w:r>
      <w:r w:rsidR="00156464">
        <w:t>освоения</w:t>
      </w:r>
      <w:r w:rsidR="00156464" w:rsidRPr="00156464">
        <w:t xml:space="preserve"> </w:t>
      </w:r>
      <w:r w:rsidR="00156464">
        <w:t>информации</w:t>
      </w:r>
      <w:r w:rsidRPr="003546D8">
        <w:t>.</w:t>
      </w:r>
    </w:p>
    <w:p w14:paraId="41CED6DE" w14:textId="4C5608A7" w:rsidR="00592879" w:rsidRPr="00964965" w:rsidRDefault="00E61B22" w:rsidP="00E61B22">
      <w:pPr>
        <w:pStyle w:val="1"/>
        <w:rPr>
          <w:highlight w:val="yellow"/>
        </w:rPr>
      </w:pPr>
      <w:bookmarkStart w:id="13" w:name="_Toc213783290"/>
      <w:r w:rsidRPr="00964965">
        <w:rPr>
          <w:highlight w:val="yellow"/>
        </w:rPr>
        <w:lastRenderedPageBreak/>
        <w:t>О</w:t>
      </w:r>
      <w:r w:rsidR="00FC6AE0" w:rsidRPr="00964965">
        <w:rPr>
          <w:highlight w:val="yellow"/>
        </w:rPr>
        <w:t>писание</w:t>
      </w:r>
      <w:r w:rsidRPr="00964965">
        <w:rPr>
          <w:highlight w:val="yellow"/>
        </w:rPr>
        <w:t xml:space="preserve"> предметной области</w:t>
      </w:r>
      <w:bookmarkEnd w:id="13"/>
    </w:p>
    <w:p w14:paraId="3057ECED" w14:textId="77777777" w:rsidR="00964965" w:rsidRPr="00964965" w:rsidRDefault="00964965" w:rsidP="00964965">
      <w:bookmarkStart w:id="14" w:name="_Toc179386190"/>
      <w:bookmarkStart w:id="15" w:name="_Toc181198609"/>
      <w:bookmarkStart w:id="16" w:name="_Toc210254055"/>
      <w:bookmarkStart w:id="17" w:name="_Toc211675783"/>
      <w:bookmarkStart w:id="18" w:name="_Toc212217566"/>
      <w:bookmarkStart w:id="19" w:name="_Toc212217654"/>
      <w:r w:rsidRPr="00964965">
        <w:t>Создание качественных образовательных материалов остается одной из наиболее сложных и трудоемких задач в современном образовательном процессе. Подготовка структурированных уроков, адаптированных под разный уровень подготовки студентов, требует от преподавателя значительных временных затрат, глубоких предметных знаний и педагогического опыта. С ростом спроса на персонализированное обучение и онлайн-образование необходимость в эффективных инструментах автоматизации создания учебного контента стала особенно актуальной.</w:t>
      </w:r>
    </w:p>
    <w:p w14:paraId="3829045C" w14:textId="77777777" w:rsidR="00964965" w:rsidRPr="00964965" w:rsidRDefault="00964965" w:rsidP="00964965">
      <w:r w:rsidRPr="00964965">
        <w:t>Традиционный подход к разработке образовательных материалов, при котором преподаватель вручную подбирает источники информации, структурирует содержание, разрабатывает примеры и задания, сопряжен с несколькими фундаментальными проблемами. Этот процесс может занимать от нескольких часов до нескольких дней работы, требует постоянного обновления контента в соответствии с развитием предметной области и часто приводит к недостаточной адаптации материалов под индивидуальные потребности студентов.</w:t>
      </w:r>
    </w:p>
    <w:p w14:paraId="448B7219" w14:textId="195B24E5" w:rsidR="00964965" w:rsidRPr="00964965" w:rsidRDefault="00964965" w:rsidP="00964965">
      <w:r w:rsidRPr="00964965">
        <w:t>С появлением цифровых образовательных платформ и систем дистанционного обучения процесс доставки контента студентам был значительно оптимизирован. Однако разрыв между этапом подготовки материалов и этапом их эффективного усвоения до сих пор существует. Преподавателям по-прежнему приходится вручную адаптировать контент для разных аудиторий и создавать вариации материалов для студентов с разным уровнем подготовки.</w:t>
      </w:r>
    </w:p>
    <w:p w14:paraId="34A4FF53" w14:textId="77777777" w:rsidR="00964965" w:rsidRPr="00964965" w:rsidRDefault="00964965" w:rsidP="00964965">
      <w:r w:rsidRPr="00964965">
        <w:t>Система автоматической генерации учебных материалов на основе AI – это специализированное программное обеспечение, предназначенное для преобразования базового описания темы в готовые структурированные уроки, адаптированные под заданные параметры.</w:t>
      </w:r>
    </w:p>
    <w:p w14:paraId="38E3EF9D" w14:textId="77777777" w:rsidR="00964965" w:rsidRPr="00964965" w:rsidRDefault="00964965" w:rsidP="00964965">
      <w:r w:rsidRPr="00964965">
        <w:t>Внедрение данного программного обеспечения преследует следующие цели:</w:t>
      </w:r>
    </w:p>
    <w:p w14:paraId="1B6C396C" w14:textId="77777777" w:rsidR="00964965" w:rsidRPr="00964965" w:rsidRDefault="00964965" w:rsidP="00964965">
      <w:pPr>
        <w:pStyle w:val="a0"/>
        <w:ind w:left="0" w:firstLine="851"/>
      </w:pPr>
      <w:r w:rsidRPr="00964965">
        <w:t>ускорение процесса подготовки образовательных материалов за счет автоматизированной генерации контента;</w:t>
      </w:r>
    </w:p>
    <w:p w14:paraId="21E3A07B" w14:textId="77777777" w:rsidR="00964965" w:rsidRPr="00964965" w:rsidRDefault="00964965" w:rsidP="00964965">
      <w:pPr>
        <w:pStyle w:val="a0"/>
        <w:ind w:left="0" w:firstLine="851"/>
      </w:pPr>
      <w:r w:rsidRPr="00964965">
        <w:t>обеспечение адаптивности обучения через создание персонализированных материалов для разных уровней подготовки;</w:t>
      </w:r>
    </w:p>
    <w:p w14:paraId="349043A9" w14:textId="77777777" w:rsidR="00964965" w:rsidRPr="00964965" w:rsidRDefault="00964965" w:rsidP="00964965">
      <w:pPr>
        <w:pStyle w:val="a0"/>
        <w:ind w:left="0" w:firstLine="851"/>
      </w:pPr>
      <w:r w:rsidRPr="00964965">
        <w:t>повышение качества образовательного контента за счет использования актуальных источников и лучших педагогических практик;</w:t>
      </w:r>
    </w:p>
    <w:p w14:paraId="1D806DFB" w14:textId="77777777" w:rsidR="00964965" w:rsidRPr="00964965" w:rsidRDefault="00964965" w:rsidP="00964965">
      <w:pPr>
        <w:pStyle w:val="a0"/>
        <w:ind w:left="0" w:firstLine="851"/>
      </w:pPr>
      <w:r w:rsidRPr="00964965">
        <w:t>предоставление инструмента для быстрого создания учебных материалов по новым или узкоспециализированным темам;</w:t>
      </w:r>
    </w:p>
    <w:p w14:paraId="630809E0" w14:textId="77777777" w:rsidR="00964965" w:rsidRPr="00964965" w:rsidRDefault="00964965" w:rsidP="00964965">
      <w:pPr>
        <w:pStyle w:val="a0"/>
        <w:ind w:left="0" w:firstLine="851"/>
      </w:pPr>
      <w:r w:rsidRPr="00964965">
        <w:t>сокращение временных затрат на рутинную подготовку контента и концентрация на индивидуальной работе со студентами.</w:t>
      </w:r>
    </w:p>
    <w:p w14:paraId="7072E4C9" w14:textId="77777777" w:rsidR="00DA06ED" w:rsidRPr="00FB7E4D" w:rsidRDefault="00DA06ED" w:rsidP="00FB7E4D">
      <w:pPr>
        <w:pStyle w:val="2"/>
        <w:numPr>
          <w:ilvl w:val="0"/>
          <w:numId w:val="0"/>
        </w:numPr>
        <w:ind w:left="1286" w:hanging="576"/>
        <w:rPr>
          <w:szCs w:val="24"/>
        </w:rPr>
      </w:pPr>
      <w:bookmarkStart w:id="20" w:name="_Toc213783291"/>
      <w:r w:rsidRPr="00FB7E4D">
        <w:rPr>
          <w:szCs w:val="24"/>
        </w:rPr>
        <w:lastRenderedPageBreak/>
        <w:t>Обзор аналогов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25534EE6" w14:textId="1867751D" w:rsidR="00DA06ED" w:rsidRPr="00FB7E4D" w:rsidRDefault="00DA06ED" w:rsidP="00DA06ED">
      <w:pPr>
        <w:rPr>
          <w:szCs w:val="24"/>
        </w:rPr>
      </w:pPr>
      <w:r w:rsidRPr="00FB7E4D">
        <w:rPr>
          <w:szCs w:val="24"/>
        </w:rPr>
        <w:t>На рынке существует ряд, которые могут быть использованы в качестве аналогов.</w:t>
      </w:r>
    </w:p>
    <w:p w14:paraId="45262CFF" w14:textId="77777777" w:rsidR="00156464" w:rsidRPr="00156464" w:rsidRDefault="00156464" w:rsidP="00156464">
      <w:pPr>
        <w:pStyle w:val="2"/>
        <w:spacing w:before="0" w:after="160"/>
        <w:ind w:left="0" w:firstLine="709"/>
        <w:rPr>
          <w:b w:val="0"/>
          <w:bCs w:val="0"/>
          <w:szCs w:val="24"/>
        </w:rPr>
      </w:pPr>
      <w:bookmarkStart w:id="21" w:name="_Toc213783292"/>
      <w:r w:rsidRPr="00156464">
        <w:rPr>
          <w:szCs w:val="24"/>
        </w:rPr>
        <w:t>Аналог №1 – «</w:t>
      </w:r>
      <w:proofErr w:type="spellStart"/>
      <w:r w:rsidRPr="00156464">
        <w:rPr>
          <w:szCs w:val="24"/>
        </w:rPr>
        <w:t>Khan</w:t>
      </w:r>
      <w:proofErr w:type="spellEnd"/>
      <w:r w:rsidRPr="00156464">
        <w:rPr>
          <w:szCs w:val="24"/>
        </w:rPr>
        <w:t xml:space="preserve"> Academy»</w:t>
      </w:r>
      <w:bookmarkEnd w:id="21"/>
    </w:p>
    <w:p w14:paraId="64990488" w14:textId="77777777" w:rsidR="00156464" w:rsidRPr="00156464" w:rsidRDefault="00156464" w:rsidP="00156464">
      <w:pPr>
        <w:rPr>
          <w:sz w:val="22"/>
          <w:szCs w:val="20"/>
        </w:rPr>
      </w:pPr>
      <w:r w:rsidRPr="00156464">
        <w:rPr>
          <w:rFonts w:cs="Times New Roman"/>
          <w:szCs w:val="24"/>
          <w:lang w:val="en-US"/>
        </w:rPr>
        <w:t>Khan</w:t>
      </w:r>
      <w:r w:rsidRPr="00156464">
        <w:rPr>
          <w:rFonts w:cs="Times New Roman"/>
          <w:szCs w:val="24"/>
        </w:rPr>
        <w:t xml:space="preserve"> </w:t>
      </w:r>
      <w:r w:rsidRPr="00156464">
        <w:rPr>
          <w:rFonts w:cs="Times New Roman"/>
          <w:szCs w:val="24"/>
          <w:lang w:val="en-US"/>
        </w:rPr>
        <w:t>Academy</w:t>
      </w:r>
      <w:r w:rsidRPr="00156464">
        <w:rPr>
          <w:rFonts w:cs="Times New Roman"/>
          <w:szCs w:val="24"/>
        </w:rPr>
        <w:t xml:space="preserve"> – платформа с огромной библиотекой готовых уроков и системой адаптивного обучения.</w:t>
      </w:r>
    </w:p>
    <w:p w14:paraId="5D4FC3B3" w14:textId="77777777" w:rsidR="00156464" w:rsidRPr="00156464" w:rsidRDefault="00156464" w:rsidP="00156464">
      <w:pPr>
        <w:ind w:firstLine="709"/>
        <w:jc w:val="center"/>
        <w:rPr>
          <w:sz w:val="22"/>
          <w:szCs w:val="20"/>
        </w:rPr>
      </w:pPr>
      <w:r w:rsidRPr="00156464">
        <w:rPr>
          <w:noProof/>
          <w:sz w:val="22"/>
          <w:szCs w:val="20"/>
        </w:rPr>
        <w:drawing>
          <wp:inline distT="0" distB="0" distL="0" distR="0" wp14:anchorId="53034001" wp14:editId="3EBB4167">
            <wp:extent cx="5120181" cy="2564195"/>
            <wp:effectExtent l="0" t="0" r="444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5647" cy="257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9240" w14:textId="77777777" w:rsidR="00156464" w:rsidRPr="00156464" w:rsidRDefault="00156464" w:rsidP="00156464">
      <w:pPr>
        <w:pStyle w:val="a9"/>
        <w:rPr>
          <w:sz w:val="22"/>
          <w:szCs w:val="16"/>
        </w:rPr>
      </w:pPr>
      <w:r w:rsidRPr="00156464">
        <w:rPr>
          <w:szCs w:val="24"/>
        </w:rPr>
        <w:t>Рисунок 1 –</w:t>
      </w:r>
      <w:r w:rsidRPr="00156464">
        <w:rPr>
          <w:szCs w:val="24"/>
          <w:lang w:val="en-US"/>
        </w:rPr>
        <w:t xml:space="preserve"> Khan</w:t>
      </w:r>
      <w:r w:rsidRPr="00156464">
        <w:rPr>
          <w:szCs w:val="24"/>
        </w:rPr>
        <w:t xml:space="preserve"> </w:t>
      </w:r>
      <w:r w:rsidRPr="00156464">
        <w:rPr>
          <w:szCs w:val="24"/>
          <w:lang w:val="en-US"/>
        </w:rPr>
        <w:t>Academy</w:t>
      </w:r>
    </w:p>
    <w:p w14:paraId="01DE947E" w14:textId="77777777" w:rsidR="00156464" w:rsidRPr="00156464" w:rsidRDefault="00156464" w:rsidP="00156464">
      <w:pPr>
        <w:pStyle w:val="a9"/>
        <w:spacing w:line="360" w:lineRule="auto"/>
        <w:jc w:val="left"/>
        <w:rPr>
          <w:sz w:val="22"/>
          <w:szCs w:val="16"/>
        </w:rPr>
      </w:pPr>
      <w:r w:rsidRPr="00156464">
        <w:rPr>
          <w:szCs w:val="24"/>
        </w:rPr>
        <w:t> </w:t>
      </w:r>
    </w:p>
    <w:p w14:paraId="52F3672F" w14:textId="77777777" w:rsidR="00156464" w:rsidRPr="00156464" w:rsidRDefault="00156464" w:rsidP="00156464">
      <w:pPr>
        <w:pStyle w:val="a9"/>
        <w:spacing w:line="360" w:lineRule="auto"/>
        <w:jc w:val="left"/>
        <w:rPr>
          <w:sz w:val="22"/>
          <w:szCs w:val="16"/>
        </w:rPr>
      </w:pPr>
      <w:r w:rsidRPr="00156464">
        <w:rPr>
          <w:szCs w:val="24"/>
        </w:rPr>
        <w:t> </w:t>
      </w:r>
    </w:p>
    <w:p w14:paraId="5ECA65DE" w14:textId="77777777" w:rsidR="00156464" w:rsidRPr="00156464" w:rsidRDefault="00156464" w:rsidP="00156464">
      <w:pPr>
        <w:pStyle w:val="a9"/>
        <w:spacing w:line="360" w:lineRule="auto"/>
        <w:jc w:val="left"/>
        <w:rPr>
          <w:sz w:val="22"/>
          <w:szCs w:val="16"/>
        </w:rPr>
      </w:pPr>
      <w:r w:rsidRPr="00156464">
        <w:rPr>
          <w:szCs w:val="24"/>
        </w:rPr>
        <w:t>Преимущества:</w:t>
      </w:r>
    </w:p>
    <w:p w14:paraId="15B2E6CB" w14:textId="77777777" w:rsidR="00156464" w:rsidRPr="00964965" w:rsidRDefault="00156464" w:rsidP="00964965">
      <w:pPr>
        <w:pStyle w:val="a0"/>
        <w:ind w:left="0" w:firstLine="851"/>
      </w:pPr>
      <w:r w:rsidRPr="00964965">
        <w:t>бесплатная;</w:t>
      </w:r>
    </w:p>
    <w:p w14:paraId="0B4CB7DD" w14:textId="77777777" w:rsidR="00156464" w:rsidRPr="00964965" w:rsidRDefault="00156464" w:rsidP="00964965">
      <w:pPr>
        <w:pStyle w:val="a0"/>
        <w:ind w:left="0" w:firstLine="851"/>
      </w:pPr>
      <w:r w:rsidRPr="00964965">
        <w:t>огромная база готовых материалов;</w:t>
      </w:r>
    </w:p>
    <w:p w14:paraId="19366304" w14:textId="77777777" w:rsidR="00156464" w:rsidRPr="00964965" w:rsidRDefault="00156464" w:rsidP="00964965">
      <w:pPr>
        <w:pStyle w:val="a0"/>
        <w:ind w:left="0" w:firstLine="851"/>
      </w:pPr>
      <w:r w:rsidRPr="00964965">
        <w:t>хорошая система отслеживания прогресса.</w:t>
      </w:r>
    </w:p>
    <w:p w14:paraId="5681601A" w14:textId="77777777" w:rsidR="00156464" w:rsidRPr="00156464" w:rsidRDefault="00156464" w:rsidP="00156464">
      <w:pPr>
        <w:rPr>
          <w:rFonts w:cs="Times New Roman"/>
          <w:sz w:val="22"/>
          <w:szCs w:val="20"/>
        </w:rPr>
      </w:pPr>
      <w:r w:rsidRPr="00156464">
        <w:rPr>
          <w:rFonts w:cs="Times New Roman"/>
          <w:szCs w:val="24"/>
        </w:rPr>
        <w:t>Недостатки:</w:t>
      </w:r>
    </w:p>
    <w:p w14:paraId="3C50A282" w14:textId="77777777" w:rsidR="00156464" w:rsidRPr="00964965" w:rsidRDefault="00156464" w:rsidP="00964965">
      <w:pPr>
        <w:pStyle w:val="a0"/>
        <w:ind w:left="0" w:firstLine="851"/>
      </w:pPr>
      <w:r w:rsidRPr="00964965">
        <w:t>контент создается только командой KA;</w:t>
      </w:r>
    </w:p>
    <w:p w14:paraId="7C771FA1" w14:textId="77777777" w:rsidR="00156464" w:rsidRPr="00964965" w:rsidRDefault="00156464" w:rsidP="00964965">
      <w:pPr>
        <w:pStyle w:val="a0"/>
        <w:ind w:left="0" w:firstLine="851"/>
      </w:pPr>
      <w:r w:rsidRPr="00964965">
        <w:t>нет возможности генерировать свои уроки;</w:t>
      </w:r>
    </w:p>
    <w:p w14:paraId="01054B7E" w14:textId="77777777" w:rsidR="00156464" w:rsidRPr="00964965" w:rsidRDefault="00156464" w:rsidP="00964965">
      <w:pPr>
        <w:pStyle w:val="a0"/>
        <w:ind w:left="0" w:firstLine="851"/>
      </w:pPr>
      <w:r w:rsidRPr="00964965">
        <w:t>ограниченная персонализация.</w:t>
      </w:r>
    </w:p>
    <w:p w14:paraId="432DD8BF" w14:textId="193A037D" w:rsidR="00156464" w:rsidRPr="00156464" w:rsidRDefault="00156464" w:rsidP="00156464">
      <w:pPr>
        <w:ind w:firstLine="0"/>
        <w:rPr>
          <w:sz w:val="22"/>
          <w:szCs w:val="20"/>
        </w:rPr>
      </w:pPr>
    </w:p>
    <w:p w14:paraId="50E0E52A" w14:textId="77777777" w:rsidR="00156464" w:rsidRPr="00156464" w:rsidRDefault="00156464" w:rsidP="00156464">
      <w:pPr>
        <w:pStyle w:val="2"/>
        <w:spacing w:before="0" w:after="160"/>
        <w:ind w:left="0" w:firstLine="709"/>
        <w:rPr>
          <w:b w:val="0"/>
          <w:bCs w:val="0"/>
          <w:sz w:val="22"/>
          <w:szCs w:val="32"/>
        </w:rPr>
      </w:pPr>
      <w:bookmarkStart w:id="22" w:name="_Toc213783293"/>
      <w:r w:rsidRPr="00156464">
        <w:rPr>
          <w:szCs w:val="24"/>
        </w:rPr>
        <w:t>Аналог №2 – «</w:t>
      </w:r>
      <w:r w:rsidRPr="00156464">
        <w:rPr>
          <w:szCs w:val="24"/>
          <w:lang w:val="en-US"/>
        </w:rPr>
        <w:t>Coursera</w:t>
      </w:r>
      <w:r w:rsidRPr="00156464">
        <w:rPr>
          <w:szCs w:val="24"/>
        </w:rPr>
        <w:t>»</w:t>
      </w:r>
      <w:bookmarkEnd w:id="22"/>
    </w:p>
    <w:p w14:paraId="5EC45007" w14:textId="77777777" w:rsidR="00156464" w:rsidRPr="00156464" w:rsidRDefault="00156464" w:rsidP="00156464">
      <w:pPr>
        <w:ind w:firstLine="709"/>
        <w:rPr>
          <w:sz w:val="22"/>
          <w:szCs w:val="20"/>
        </w:rPr>
      </w:pPr>
      <w:r w:rsidRPr="00156464">
        <w:rPr>
          <w:rFonts w:cs="Times New Roman"/>
          <w:szCs w:val="24"/>
          <w:lang w:val="en-US"/>
        </w:rPr>
        <w:t>Coursera</w:t>
      </w:r>
      <w:r w:rsidRPr="00156464">
        <w:rPr>
          <w:rFonts w:cs="Times New Roman"/>
          <w:szCs w:val="24"/>
        </w:rPr>
        <w:t xml:space="preserve"> – платформа онлайн-курсов с авторскими материалами от вузов и компаний.</w:t>
      </w:r>
    </w:p>
    <w:p w14:paraId="2C3EF93B" w14:textId="77777777" w:rsidR="00156464" w:rsidRPr="00156464" w:rsidRDefault="00156464" w:rsidP="00156464">
      <w:pPr>
        <w:ind w:firstLine="709"/>
        <w:jc w:val="center"/>
        <w:rPr>
          <w:sz w:val="22"/>
          <w:szCs w:val="20"/>
        </w:rPr>
      </w:pPr>
      <w:r w:rsidRPr="00156464">
        <w:rPr>
          <w:noProof/>
          <w:sz w:val="22"/>
          <w:szCs w:val="20"/>
        </w:rPr>
        <w:lastRenderedPageBreak/>
        <w:drawing>
          <wp:inline distT="0" distB="0" distL="0" distR="0" wp14:anchorId="30C8DA7F" wp14:editId="2472F7F4">
            <wp:extent cx="4572000" cy="2571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C1A5D" w14:textId="77777777" w:rsidR="00156464" w:rsidRPr="00156464" w:rsidRDefault="00156464" w:rsidP="00156464">
      <w:pPr>
        <w:pStyle w:val="a9"/>
        <w:rPr>
          <w:sz w:val="22"/>
          <w:szCs w:val="16"/>
          <w:lang w:val="en-US"/>
        </w:rPr>
      </w:pPr>
      <w:r w:rsidRPr="00156464">
        <w:rPr>
          <w:szCs w:val="24"/>
        </w:rPr>
        <w:t xml:space="preserve">Рисунок 2 – </w:t>
      </w:r>
      <w:r w:rsidRPr="00156464">
        <w:rPr>
          <w:szCs w:val="24"/>
          <w:lang w:val="en-US"/>
        </w:rPr>
        <w:t>Coursera</w:t>
      </w:r>
    </w:p>
    <w:p w14:paraId="2ABC11AA" w14:textId="77777777" w:rsidR="00156464" w:rsidRPr="00156464" w:rsidRDefault="00156464" w:rsidP="00156464">
      <w:pPr>
        <w:pStyle w:val="a9"/>
        <w:spacing w:line="360" w:lineRule="auto"/>
        <w:jc w:val="left"/>
        <w:rPr>
          <w:sz w:val="22"/>
          <w:szCs w:val="16"/>
        </w:rPr>
      </w:pPr>
      <w:r w:rsidRPr="00156464">
        <w:rPr>
          <w:szCs w:val="24"/>
        </w:rPr>
        <w:t>Преимущества:</w:t>
      </w:r>
    </w:p>
    <w:p w14:paraId="0BFE8339" w14:textId="77777777" w:rsidR="00156464" w:rsidRPr="00964965" w:rsidRDefault="00156464" w:rsidP="00964965">
      <w:pPr>
        <w:pStyle w:val="a0"/>
        <w:ind w:left="0" w:firstLine="851"/>
      </w:pPr>
      <w:r w:rsidRPr="00964965">
        <w:t>курсы от ведущих университетов;</w:t>
      </w:r>
    </w:p>
    <w:p w14:paraId="3DFCDABA" w14:textId="77777777" w:rsidR="00156464" w:rsidRPr="00964965" w:rsidRDefault="00156464" w:rsidP="00964965">
      <w:pPr>
        <w:pStyle w:val="a0"/>
        <w:ind w:left="0" w:firstLine="851"/>
      </w:pPr>
      <w:r w:rsidRPr="00964965">
        <w:t>сертификаты о прохождении;</w:t>
      </w:r>
    </w:p>
    <w:p w14:paraId="285FF42D" w14:textId="77777777" w:rsidR="00156464" w:rsidRPr="00964965" w:rsidRDefault="00156464" w:rsidP="00964965">
      <w:pPr>
        <w:pStyle w:val="a0"/>
        <w:ind w:left="0" w:firstLine="851"/>
      </w:pPr>
      <w:r w:rsidRPr="00964965">
        <w:t>разнообразие тем и направлений.</w:t>
      </w:r>
    </w:p>
    <w:p w14:paraId="04273DB0" w14:textId="77777777" w:rsidR="00156464" w:rsidRPr="00156464" w:rsidRDefault="00156464" w:rsidP="00156464">
      <w:pPr>
        <w:pStyle w:val="a9"/>
        <w:spacing w:line="360" w:lineRule="auto"/>
        <w:jc w:val="left"/>
        <w:rPr>
          <w:sz w:val="22"/>
          <w:szCs w:val="16"/>
        </w:rPr>
      </w:pPr>
      <w:r w:rsidRPr="00156464">
        <w:rPr>
          <w:szCs w:val="24"/>
        </w:rPr>
        <w:t>Недостатки:</w:t>
      </w:r>
    </w:p>
    <w:p w14:paraId="70764C85" w14:textId="77777777" w:rsidR="00156464" w:rsidRPr="00964965" w:rsidRDefault="00156464" w:rsidP="00964965">
      <w:pPr>
        <w:pStyle w:val="a0"/>
        <w:ind w:left="0" w:firstLine="851"/>
      </w:pPr>
      <w:r w:rsidRPr="00964965">
        <w:t>платный доступ к большинству курсов;</w:t>
      </w:r>
    </w:p>
    <w:p w14:paraId="05628461" w14:textId="77777777" w:rsidR="00156464" w:rsidRPr="00964965" w:rsidRDefault="00156464" w:rsidP="00964965">
      <w:pPr>
        <w:pStyle w:val="a0"/>
        <w:ind w:left="0" w:firstLine="851"/>
      </w:pPr>
      <w:r w:rsidRPr="00964965">
        <w:t>долгий процесс создания контента;</w:t>
      </w:r>
    </w:p>
    <w:p w14:paraId="2F7D2CAB" w14:textId="77777777" w:rsidR="00156464" w:rsidRPr="00964965" w:rsidRDefault="00156464" w:rsidP="00964965">
      <w:pPr>
        <w:pStyle w:val="a0"/>
        <w:ind w:left="0" w:firstLine="851"/>
      </w:pPr>
      <w:r w:rsidRPr="00964965">
        <w:t>нельзя использовать в РФ;</w:t>
      </w:r>
    </w:p>
    <w:p w14:paraId="70277522" w14:textId="77777777" w:rsidR="00156464" w:rsidRPr="00964965" w:rsidRDefault="00156464" w:rsidP="00964965">
      <w:pPr>
        <w:pStyle w:val="a0"/>
        <w:ind w:left="0" w:firstLine="851"/>
      </w:pPr>
      <w:r w:rsidRPr="00964965">
        <w:t>минимальная адаптация под студента.</w:t>
      </w:r>
    </w:p>
    <w:p w14:paraId="34C59176" w14:textId="77777777" w:rsidR="00156464" w:rsidRPr="00156464" w:rsidRDefault="00156464" w:rsidP="00156464">
      <w:pPr>
        <w:pStyle w:val="2"/>
        <w:spacing w:before="0" w:after="160"/>
        <w:ind w:left="0" w:firstLine="709"/>
        <w:rPr>
          <w:b w:val="0"/>
          <w:bCs w:val="0"/>
          <w:sz w:val="22"/>
          <w:szCs w:val="32"/>
        </w:rPr>
      </w:pPr>
      <w:bookmarkStart w:id="23" w:name="_Toc213783294"/>
      <w:r w:rsidRPr="00156464">
        <w:rPr>
          <w:szCs w:val="24"/>
        </w:rPr>
        <w:t>Аналог №3 – «</w:t>
      </w:r>
      <w:proofErr w:type="spellStart"/>
      <w:r w:rsidRPr="00156464">
        <w:rPr>
          <w:szCs w:val="24"/>
          <w:lang w:val="en-US"/>
        </w:rPr>
        <w:t>Edpuzzle</w:t>
      </w:r>
      <w:proofErr w:type="spellEnd"/>
      <w:r w:rsidRPr="00156464">
        <w:rPr>
          <w:szCs w:val="24"/>
        </w:rPr>
        <w:t>»</w:t>
      </w:r>
      <w:bookmarkEnd w:id="23"/>
    </w:p>
    <w:p w14:paraId="1A6A3C4D" w14:textId="77777777" w:rsidR="00156464" w:rsidRPr="00156464" w:rsidRDefault="00156464" w:rsidP="00156464">
      <w:pPr>
        <w:ind w:firstLine="709"/>
        <w:rPr>
          <w:sz w:val="22"/>
          <w:szCs w:val="20"/>
        </w:rPr>
      </w:pPr>
      <w:proofErr w:type="spellStart"/>
      <w:r w:rsidRPr="00156464">
        <w:rPr>
          <w:rFonts w:cs="Times New Roman"/>
          <w:szCs w:val="24"/>
          <w:lang w:val="en-US"/>
        </w:rPr>
        <w:t>Edpuzzle</w:t>
      </w:r>
      <w:proofErr w:type="spellEnd"/>
      <w:r w:rsidRPr="00156464">
        <w:rPr>
          <w:rFonts w:cs="Times New Roman"/>
          <w:szCs w:val="24"/>
        </w:rPr>
        <w:t xml:space="preserve"> – Платформа для создания интерактивных видео-уроков.</w:t>
      </w:r>
    </w:p>
    <w:p w14:paraId="7898270B" w14:textId="77777777" w:rsidR="00156464" w:rsidRPr="00156464" w:rsidRDefault="00156464" w:rsidP="00156464">
      <w:pPr>
        <w:ind w:firstLine="709"/>
        <w:jc w:val="center"/>
        <w:rPr>
          <w:sz w:val="22"/>
          <w:szCs w:val="20"/>
        </w:rPr>
      </w:pPr>
      <w:r w:rsidRPr="00156464">
        <w:rPr>
          <w:noProof/>
          <w:sz w:val="22"/>
          <w:szCs w:val="20"/>
        </w:rPr>
        <w:lastRenderedPageBreak/>
        <w:drawing>
          <wp:inline distT="0" distB="0" distL="0" distR="0" wp14:anchorId="699F1FDC" wp14:editId="75AD76F8">
            <wp:extent cx="4790265" cy="2694940"/>
            <wp:effectExtent l="0" t="0" r="0" b="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168" cy="27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EBF5F" w14:textId="77777777" w:rsidR="00156464" w:rsidRPr="00156464" w:rsidRDefault="00156464" w:rsidP="00156464">
      <w:pPr>
        <w:pStyle w:val="a9"/>
        <w:rPr>
          <w:sz w:val="22"/>
          <w:szCs w:val="16"/>
          <w:lang w:val="en-US"/>
        </w:rPr>
      </w:pPr>
      <w:r w:rsidRPr="00156464">
        <w:rPr>
          <w:szCs w:val="24"/>
        </w:rPr>
        <w:t xml:space="preserve">Рисунок 3 – </w:t>
      </w:r>
      <w:proofErr w:type="spellStart"/>
      <w:r w:rsidRPr="00156464">
        <w:rPr>
          <w:szCs w:val="24"/>
          <w:lang w:val="en-US"/>
        </w:rPr>
        <w:t>Edpuzzle</w:t>
      </w:r>
      <w:proofErr w:type="spellEnd"/>
    </w:p>
    <w:p w14:paraId="36A0420E" w14:textId="77777777" w:rsidR="00156464" w:rsidRPr="00156464" w:rsidRDefault="00156464" w:rsidP="00156464">
      <w:pPr>
        <w:pStyle w:val="a9"/>
        <w:spacing w:line="360" w:lineRule="auto"/>
        <w:jc w:val="left"/>
        <w:rPr>
          <w:sz w:val="22"/>
          <w:szCs w:val="16"/>
        </w:rPr>
      </w:pPr>
      <w:r w:rsidRPr="00156464">
        <w:rPr>
          <w:szCs w:val="24"/>
        </w:rPr>
        <w:t>Преимущества:</w:t>
      </w:r>
    </w:p>
    <w:p w14:paraId="3D12E2D0" w14:textId="77777777" w:rsidR="00156464" w:rsidRPr="00964965" w:rsidRDefault="00156464" w:rsidP="00964965">
      <w:pPr>
        <w:pStyle w:val="a0"/>
        <w:ind w:left="0" w:firstLine="851"/>
      </w:pPr>
      <w:r w:rsidRPr="00964965">
        <w:t>простота создания материалов;</w:t>
      </w:r>
    </w:p>
    <w:p w14:paraId="1894119E" w14:textId="77777777" w:rsidR="00156464" w:rsidRPr="00964965" w:rsidRDefault="00156464" w:rsidP="00964965">
      <w:pPr>
        <w:pStyle w:val="a0"/>
        <w:ind w:left="0" w:firstLine="851"/>
      </w:pPr>
      <w:r w:rsidRPr="00964965">
        <w:t>интерактивные элементы в видео;</w:t>
      </w:r>
    </w:p>
    <w:p w14:paraId="03749BE4" w14:textId="77777777" w:rsidR="00156464" w:rsidRPr="00964965" w:rsidRDefault="00156464" w:rsidP="00964965">
      <w:pPr>
        <w:pStyle w:val="a0"/>
        <w:ind w:left="0" w:firstLine="851"/>
      </w:pPr>
      <w:r w:rsidRPr="00964965">
        <w:t>аналитика просмотра.</w:t>
      </w:r>
    </w:p>
    <w:p w14:paraId="2B8D23DD" w14:textId="77777777" w:rsidR="00156464" w:rsidRPr="00156464" w:rsidRDefault="00156464" w:rsidP="00156464">
      <w:pPr>
        <w:pStyle w:val="a9"/>
        <w:spacing w:line="360" w:lineRule="auto"/>
        <w:jc w:val="left"/>
        <w:rPr>
          <w:sz w:val="22"/>
          <w:szCs w:val="16"/>
        </w:rPr>
      </w:pPr>
      <w:r w:rsidRPr="00156464">
        <w:rPr>
          <w:szCs w:val="24"/>
        </w:rPr>
        <w:t>Недостатки:</w:t>
      </w:r>
    </w:p>
    <w:p w14:paraId="60A5AB4D" w14:textId="77777777" w:rsidR="00156464" w:rsidRPr="00964965" w:rsidRDefault="00156464" w:rsidP="00964965">
      <w:pPr>
        <w:pStyle w:val="a0"/>
        <w:ind w:left="0" w:firstLine="851"/>
      </w:pPr>
      <w:r w:rsidRPr="00964965">
        <w:t>ориентация только на видео-формат;</w:t>
      </w:r>
    </w:p>
    <w:p w14:paraId="4EA996E4" w14:textId="77777777" w:rsidR="00156464" w:rsidRPr="00964965" w:rsidRDefault="00156464" w:rsidP="00964965">
      <w:pPr>
        <w:pStyle w:val="a0"/>
        <w:ind w:left="0" w:firstLine="851"/>
      </w:pPr>
      <w:r w:rsidRPr="00964965">
        <w:t>ограниченные возможности для текстового контента;</w:t>
      </w:r>
    </w:p>
    <w:p w14:paraId="5B0E9493" w14:textId="77777777" w:rsidR="00156464" w:rsidRPr="00964965" w:rsidRDefault="00156464" w:rsidP="00964965">
      <w:pPr>
        <w:pStyle w:val="a0"/>
        <w:ind w:left="0" w:firstLine="851"/>
      </w:pPr>
      <w:r w:rsidRPr="00964965">
        <w:t>нельзя использовать в РФ;</w:t>
      </w:r>
    </w:p>
    <w:p w14:paraId="52426293" w14:textId="700C0C1F" w:rsidR="00DA06ED" w:rsidRPr="00964965" w:rsidRDefault="00156464" w:rsidP="00964965">
      <w:pPr>
        <w:pStyle w:val="a0"/>
        <w:ind w:left="0" w:firstLine="851"/>
      </w:pPr>
      <w:r w:rsidRPr="00964965">
        <w:t>нет AI-генерации материалов.</w:t>
      </w:r>
    </w:p>
    <w:p w14:paraId="092F632B" w14:textId="6B5C7B5B" w:rsidR="00E61B22" w:rsidRPr="00744653" w:rsidRDefault="00E61B22" w:rsidP="00E61B22">
      <w:pPr>
        <w:pStyle w:val="1"/>
      </w:pPr>
      <w:bookmarkStart w:id="24" w:name="_Toc213783295"/>
      <w:r w:rsidRPr="00744653">
        <w:lastRenderedPageBreak/>
        <w:t>Требования к результатам разработки</w:t>
      </w:r>
      <w:bookmarkEnd w:id="24"/>
    </w:p>
    <w:p w14:paraId="72411EB6" w14:textId="1DFEACC5" w:rsidR="007C708B" w:rsidRPr="00744653" w:rsidRDefault="007C708B" w:rsidP="007C708B">
      <w:r w:rsidRPr="00744653">
        <w:t xml:space="preserve">В этом разделе описываются требования к разработке. </w:t>
      </w:r>
      <w:r w:rsidR="0049706E">
        <w:t>Программное обеспечение</w:t>
      </w:r>
      <w:r w:rsidRPr="00744653">
        <w:t xml:space="preserve"> должн</w:t>
      </w:r>
      <w:r w:rsidR="0049706E">
        <w:t>о</w:t>
      </w:r>
      <w:r w:rsidRPr="00744653">
        <w:t xml:space="preserve"> соответствовать представленным в данном разделе критериям.</w:t>
      </w:r>
    </w:p>
    <w:p w14:paraId="00EA1178" w14:textId="5FA7F07A" w:rsidR="001D3FB1" w:rsidRPr="001A3104" w:rsidRDefault="00AA50F6" w:rsidP="00AA50F6">
      <w:pPr>
        <w:pStyle w:val="2"/>
      </w:pPr>
      <w:bookmarkStart w:id="25" w:name="_Toc213783296"/>
      <w:r w:rsidRPr="001A3104">
        <w:t>Требования к функци</w:t>
      </w:r>
      <w:r w:rsidR="000E06F3" w:rsidRPr="001A3104">
        <w:t>ональным характеристикам</w:t>
      </w:r>
      <w:bookmarkEnd w:id="25"/>
    </w:p>
    <w:p w14:paraId="22AAF828" w14:textId="77777777" w:rsidR="00A33DC7" w:rsidRPr="00A33DC7" w:rsidRDefault="00A33DC7" w:rsidP="00A33DC7">
      <w:r w:rsidRPr="00A33DC7">
        <w:t>Программа должна осуществлять выполнение следующих функций:</w:t>
      </w:r>
    </w:p>
    <w:p w14:paraId="13FEE31C" w14:textId="77777777" w:rsidR="00A33DC7" w:rsidRPr="00A33DC7" w:rsidRDefault="00A33DC7" w:rsidP="00A33DC7">
      <w:pPr>
        <w:pStyle w:val="a0"/>
        <w:ind w:left="0" w:firstLine="851"/>
      </w:pPr>
      <w:r w:rsidRPr="00A33DC7">
        <w:t>предоставление интерфейса для ввода параметров урока (тема, длительность, уровень сложности, целевая аудитория);</w:t>
      </w:r>
    </w:p>
    <w:p w14:paraId="345B7513" w14:textId="77777777" w:rsidR="00A33DC7" w:rsidRPr="00A33DC7" w:rsidRDefault="00A33DC7" w:rsidP="00A33DC7">
      <w:pPr>
        <w:pStyle w:val="a0"/>
        <w:ind w:left="0" w:firstLine="851"/>
      </w:pPr>
      <w:r w:rsidRPr="00A33DC7">
        <w:t>генерация структурированного учебного плана на основе заданных параметров;</w:t>
      </w:r>
    </w:p>
    <w:p w14:paraId="33A733D1" w14:textId="77777777" w:rsidR="00A33DC7" w:rsidRPr="00A33DC7" w:rsidRDefault="00A33DC7" w:rsidP="00A33DC7">
      <w:pPr>
        <w:pStyle w:val="a0"/>
        <w:ind w:left="0" w:firstLine="851"/>
      </w:pPr>
      <w:r w:rsidRPr="00A33DC7">
        <w:t>создание теоретического контента с адаптацией под уровень подготовки студентов;</w:t>
      </w:r>
    </w:p>
    <w:p w14:paraId="307BB191" w14:textId="77777777" w:rsidR="00A33DC7" w:rsidRPr="00A33DC7" w:rsidRDefault="00A33DC7" w:rsidP="00A33DC7">
      <w:pPr>
        <w:pStyle w:val="a0"/>
        <w:ind w:left="0" w:firstLine="851"/>
      </w:pPr>
      <w:r w:rsidRPr="00A33DC7">
        <w:t>автоматическая разработка практических заданий и упражнений для закрепления материала;</w:t>
      </w:r>
    </w:p>
    <w:p w14:paraId="1457DCF2" w14:textId="77777777" w:rsidR="00A33DC7" w:rsidRPr="00A33DC7" w:rsidRDefault="00A33DC7" w:rsidP="00A33DC7">
      <w:pPr>
        <w:pStyle w:val="a0"/>
        <w:ind w:left="0" w:firstLine="851"/>
      </w:pPr>
      <w:r w:rsidRPr="00A33DC7">
        <w:t>предоставление инструментов для редактирования и кастомизации сгенерированных материалов;</w:t>
      </w:r>
    </w:p>
    <w:p w14:paraId="09C3FE84" w14:textId="6DE4D407" w:rsidR="00A33DC7" w:rsidRPr="00A33DC7" w:rsidRDefault="00A33DC7" w:rsidP="00A33DC7">
      <w:pPr>
        <w:pStyle w:val="a0"/>
        <w:ind w:left="0" w:firstLine="851"/>
      </w:pPr>
      <w:r w:rsidRPr="00A33DC7">
        <w:t>экспорт готовых уроков в различные форматы (PDF, DOCX, HTML)</w:t>
      </w:r>
      <w:r w:rsidR="00B91FBA">
        <w:t>.</w:t>
      </w:r>
    </w:p>
    <w:p w14:paraId="1B168C65" w14:textId="59AD58BD" w:rsidR="009730DA" w:rsidRPr="00D7373A" w:rsidRDefault="009730DA" w:rsidP="009730DA">
      <w:pPr>
        <w:pStyle w:val="2"/>
      </w:pPr>
      <w:bookmarkStart w:id="26" w:name="_Toc213783297"/>
      <w:r w:rsidRPr="00D7373A">
        <w:t>Требования к показателям назначения</w:t>
      </w:r>
      <w:bookmarkEnd w:id="26"/>
    </w:p>
    <w:p w14:paraId="73F9A5C3" w14:textId="57E62B4E" w:rsidR="00873FA2" w:rsidRDefault="00873FA2" w:rsidP="00844C62">
      <w:r w:rsidRPr="00D7373A">
        <w:t>Информационная система должна обеспечивать следующие показатели назначения:</w:t>
      </w:r>
    </w:p>
    <w:p w14:paraId="4052E56F" w14:textId="77777777" w:rsidR="00A33DC7" w:rsidRPr="00A33DC7" w:rsidRDefault="00A33DC7" w:rsidP="00A33DC7">
      <w:pPr>
        <w:pStyle w:val="a0"/>
        <w:ind w:left="0" w:firstLine="851"/>
      </w:pPr>
      <w:r w:rsidRPr="00A33DC7">
        <w:t>время на полный запуск системы не должно превышать 10 секунд;</w:t>
      </w:r>
    </w:p>
    <w:p w14:paraId="4738AE83" w14:textId="77777777" w:rsidR="00A33DC7" w:rsidRPr="00A33DC7" w:rsidRDefault="00A33DC7" w:rsidP="00A33DC7">
      <w:pPr>
        <w:pStyle w:val="a0"/>
        <w:ind w:left="0" w:firstLine="851"/>
      </w:pPr>
      <w:r w:rsidRPr="00A33DC7">
        <w:t>время генерации стандартного урока (45 минут) не должно превышать 2 минут;</w:t>
      </w:r>
    </w:p>
    <w:p w14:paraId="648BB39A" w14:textId="77777777" w:rsidR="00A33DC7" w:rsidRPr="00A33DC7" w:rsidRDefault="00A33DC7" w:rsidP="00A33DC7">
      <w:pPr>
        <w:pStyle w:val="a0"/>
        <w:ind w:left="0" w:firstLine="851"/>
      </w:pPr>
      <w:r w:rsidRPr="00A33DC7">
        <w:t>время отклика при выполнении основных операций (редактирование контента, навигация по разделам, сохранение изменений) не должно превышать 500 миллисекунд;</w:t>
      </w:r>
    </w:p>
    <w:p w14:paraId="5E75F6E1" w14:textId="77777777" w:rsidR="00A33DC7" w:rsidRPr="00A33DC7" w:rsidRDefault="00A33DC7" w:rsidP="00A33DC7">
      <w:pPr>
        <w:pStyle w:val="a0"/>
        <w:ind w:left="0" w:firstLine="851"/>
      </w:pPr>
      <w:r w:rsidRPr="00A33DC7">
        <w:t>система должна стабильно работать с базой знаний объемом до 10 000 документов;</w:t>
      </w:r>
    </w:p>
    <w:p w14:paraId="6E8D1111" w14:textId="77777777" w:rsidR="00A33DC7" w:rsidRPr="00A33DC7" w:rsidRDefault="00A33DC7" w:rsidP="00A33DC7">
      <w:pPr>
        <w:pStyle w:val="a0"/>
        <w:ind w:left="0" w:firstLine="851"/>
      </w:pPr>
      <w:r w:rsidRPr="00A33DC7">
        <w:t>поддержка одновременной работы с несколькими проектами уроков;</w:t>
      </w:r>
    </w:p>
    <w:p w14:paraId="34D4B8A1" w14:textId="77777777" w:rsidR="00A33DC7" w:rsidRPr="00A33DC7" w:rsidRDefault="00A33DC7" w:rsidP="00A33DC7">
      <w:pPr>
        <w:pStyle w:val="a0"/>
        <w:ind w:left="0" w:firstLine="851"/>
      </w:pPr>
      <w:r w:rsidRPr="00A33DC7">
        <w:t>время экспорта урока в стандартные форматы не должно превышать 30 секунд;</w:t>
      </w:r>
    </w:p>
    <w:p w14:paraId="3B4BC2A3" w14:textId="6F18B2BD" w:rsidR="000E06F3" w:rsidRPr="00AB3153" w:rsidRDefault="000E06F3" w:rsidP="000E06F3">
      <w:pPr>
        <w:pStyle w:val="2"/>
      </w:pPr>
      <w:bookmarkStart w:id="27" w:name="_Toc213783298"/>
      <w:r w:rsidRPr="00AB3153">
        <w:t>Требования к технологическому стеку</w:t>
      </w:r>
      <w:bookmarkEnd w:id="27"/>
    </w:p>
    <w:p w14:paraId="5056E39F" w14:textId="27D60C94" w:rsidR="00844C62" w:rsidRPr="00844C62" w:rsidRDefault="00844C62" w:rsidP="00844C62">
      <w:pPr>
        <w:rPr>
          <w:rStyle w:val="eop"/>
          <w:rFonts w:eastAsiaTheme="majorEastAsia"/>
        </w:rPr>
      </w:pPr>
      <w:r w:rsidRPr="00844C62">
        <w:rPr>
          <w:rStyle w:val="eop"/>
          <w:rFonts w:eastAsiaTheme="majorEastAsia"/>
        </w:rPr>
        <w:t>При разработке программы должен использоваться следующий технологический стек:</w:t>
      </w:r>
      <w:r w:rsidR="00B91FBA">
        <w:rPr>
          <w:rStyle w:val="eop"/>
          <w:rFonts w:eastAsiaTheme="majorEastAsia"/>
        </w:rPr>
        <w:t xml:space="preserve"> </w:t>
      </w:r>
      <w:r w:rsidR="00E95841">
        <w:rPr>
          <w:rStyle w:val="eop"/>
          <w:rFonts w:eastAsiaTheme="majorEastAsia"/>
          <w:lang w:val="en-US"/>
        </w:rPr>
        <w:t>Python</w:t>
      </w:r>
      <w:r w:rsidR="00E95841" w:rsidRPr="00E95841">
        <w:rPr>
          <w:rStyle w:val="eop"/>
          <w:rFonts w:eastAsiaTheme="majorEastAsia"/>
        </w:rPr>
        <w:t xml:space="preserve">, </w:t>
      </w:r>
      <w:r w:rsidR="00E95841">
        <w:rPr>
          <w:rStyle w:val="eop"/>
          <w:rFonts w:eastAsiaTheme="majorEastAsia"/>
          <w:lang w:val="en-US"/>
        </w:rPr>
        <w:t>MySQL</w:t>
      </w:r>
      <w:r w:rsidR="00E95841" w:rsidRPr="00E95841">
        <w:rPr>
          <w:rStyle w:val="eop"/>
          <w:rFonts w:eastAsiaTheme="majorEastAsia"/>
        </w:rPr>
        <w:t xml:space="preserve">, </w:t>
      </w:r>
      <w:r w:rsidR="00E95841">
        <w:rPr>
          <w:rStyle w:val="eop"/>
          <w:rFonts w:eastAsiaTheme="majorEastAsia"/>
          <w:lang w:val="en-US"/>
        </w:rPr>
        <w:t>Docker</w:t>
      </w:r>
      <w:r w:rsidRPr="00844C62">
        <w:rPr>
          <w:rStyle w:val="eop"/>
          <w:rFonts w:eastAsiaTheme="majorEastAsia"/>
        </w:rPr>
        <w:t>.</w:t>
      </w:r>
    </w:p>
    <w:p w14:paraId="1424CDD7" w14:textId="0FA37164" w:rsidR="00AB3153" w:rsidRPr="00844C62" w:rsidRDefault="00AB3153" w:rsidP="00AB3153"/>
    <w:p w14:paraId="1A5AF857" w14:textId="2A8A3BCC" w:rsidR="00946002" w:rsidRPr="00AB3153" w:rsidRDefault="00946002" w:rsidP="00AB3153">
      <w:pPr>
        <w:rPr>
          <w:rFonts w:ascii="Segoe UI" w:hAnsi="Segoe UI" w:cs="Segoe UI"/>
          <w:sz w:val="18"/>
        </w:rPr>
      </w:pPr>
      <w:r w:rsidRPr="00AB3153">
        <w:rPr>
          <w:rStyle w:val="eop"/>
          <w:rFonts w:eastAsiaTheme="majorEastAsia"/>
        </w:rPr>
        <w:t xml:space="preserve">Иные </w:t>
      </w:r>
      <w:r w:rsidR="00BE754A" w:rsidRPr="00AB3153">
        <w:rPr>
          <w:rStyle w:val="eop"/>
          <w:rFonts w:eastAsiaTheme="majorEastAsia"/>
        </w:rPr>
        <w:t>требования к технологиче</w:t>
      </w:r>
      <w:r w:rsidR="001E68BD" w:rsidRPr="00AB3153">
        <w:rPr>
          <w:rStyle w:val="eop"/>
          <w:rFonts w:eastAsiaTheme="majorEastAsia"/>
        </w:rPr>
        <w:t>скому стеку не предъявляются.</w:t>
      </w:r>
    </w:p>
    <w:p w14:paraId="565F00AE" w14:textId="6477ABA4" w:rsidR="009730DA" w:rsidRPr="00DB3343" w:rsidRDefault="00AA50F6" w:rsidP="009730DA">
      <w:pPr>
        <w:pStyle w:val="2"/>
      </w:pPr>
      <w:bookmarkStart w:id="28" w:name="_Toc213783299"/>
      <w:r w:rsidRPr="00DB3343">
        <w:lastRenderedPageBreak/>
        <w:t>Требования к пользовательскому интерфейсу</w:t>
      </w:r>
      <w:bookmarkEnd w:id="28"/>
    </w:p>
    <w:p w14:paraId="2D076C21" w14:textId="3AFD71AB" w:rsidR="00A11604" w:rsidRDefault="00873FA2" w:rsidP="00116230">
      <w:r w:rsidRPr="00DB3343">
        <w:t xml:space="preserve">Пользовательский интерфейс должен быть </w:t>
      </w:r>
      <w:r w:rsidR="00A33DC7">
        <w:t>минимальный</w:t>
      </w:r>
      <w:r w:rsidR="00A33DC7" w:rsidRPr="00DB3343">
        <w:t xml:space="preserve"> </w:t>
      </w:r>
      <w:r w:rsidRPr="00DB3343">
        <w:t xml:space="preserve">и обеспечивать все необходимые возможности </w:t>
      </w:r>
      <w:r w:rsidR="00A11604">
        <w:t>программы</w:t>
      </w:r>
      <w:r w:rsidRPr="00DB3343">
        <w:t>.</w:t>
      </w:r>
    </w:p>
    <w:p w14:paraId="41B5C445" w14:textId="17258308" w:rsidR="00B11045" w:rsidRDefault="00B11045" w:rsidP="00B11045">
      <w:r>
        <w:t>При запуске программы открывается стартовый экран с возможностью создать новый аккаунт. Прототип окна регистрации экрана представлен на рисунке 5.4.1.</w:t>
      </w:r>
    </w:p>
    <w:p w14:paraId="61F2C3B2" w14:textId="6A0581A9" w:rsidR="00B11045" w:rsidRDefault="00E95841" w:rsidP="00B11045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ECE20A" wp14:editId="5F9BDA8B">
                <wp:simplePos x="0" y="0"/>
                <wp:positionH relativeFrom="column">
                  <wp:posOffset>2480310</wp:posOffset>
                </wp:positionH>
                <wp:positionV relativeFrom="paragraph">
                  <wp:posOffset>552449</wp:posOffset>
                </wp:positionV>
                <wp:extent cx="933450" cy="333375"/>
                <wp:effectExtent l="0" t="0" r="19050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4DA70" id="Прямоугольник 13" o:spid="_x0000_s1026" style="position:absolute;margin-left:195.3pt;margin-top:43.5pt;width:73.5pt;height:2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" fillcolor="white [3212]" strokecolor="white [3212]" strokeweight="2pt"/>
            </w:pict>
          </mc:Fallback>
        </mc:AlternateContent>
      </w:r>
      <w:r w:rsidRPr="000350C5">
        <w:rPr>
          <w:noProof/>
        </w:rPr>
        <w:drawing>
          <wp:inline distT="0" distB="0" distL="0" distR="0" wp14:anchorId="185C37AF" wp14:editId="24D0E25B">
            <wp:extent cx="5134692" cy="3077004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0407" w14:textId="77777777" w:rsidR="00B11045" w:rsidRDefault="00B11045" w:rsidP="00B11045">
      <w:pPr>
        <w:pStyle w:val="a9"/>
        <w:rPr>
          <w:bCs w:val="0"/>
          <w:szCs w:val="22"/>
        </w:rPr>
      </w:pPr>
      <w:r>
        <w:t>Рисунок 5.4.</w:t>
      </w:r>
      <w:r w:rsidRPr="00B11045">
        <w:rPr>
          <w:bCs w:val="0"/>
          <w:szCs w:val="22"/>
        </w:rPr>
        <w:t>1 – Прототип экранной формы окна регистрации</w:t>
      </w:r>
    </w:p>
    <w:p w14:paraId="4B812AE9" w14:textId="363A953D" w:rsidR="00B11045" w:rsidRPr="00B11045" w:rsidRDefault="00B11045" w:rsidP="00B11045">
      <w:pPr>
        <w:pStyle w:val="a9"/>
        <w:spacing w:line="360" w:lineRule="auto"/>
        <w:jc w:val="both"/>
      </w:pPr>
      <w:r w:rsidRPr="00B11045">
        <w:rPr>
          <w:bCs w:val="0"/>
          <w:szCs w:val="22"/>
        </w:rPr>
        <w:t xml:space="preserve">На </w:t>
      </w:r>
      <w:r w:rsidRPr="00B11045">
        <w:t>форме регистрации предоставляются следующие элементы:</w:t>
      </w:r>
    </w:p>
    <w:p w14:paraId="355816BE" w14:textId="1FE766BE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Поле «</w:t>
      </w:r>
      <w:r w:rsidR="003A2D85">
        <w:rPr>
          <w:bCs/>
        </w:rPr>
        <w:t>ИМЯ</w:t>
      </w:r>
      <w:r w:rsidRPr="00B11045">
        <w:rPr>
          <w:bCs/>
        </w:rPr>
        <w:t>» – для ввода уникального имени пользователя</w:t>
      </w:r>
      <w:r w:rsidR="00554C39">
        <w:rPr>
          <w:bCs/>
        </w:rPr>
        <w:t>.</w:t>
      </w:r>
    </w:p>
    <w:p w14:paraId="0F6D58A9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Поле «Пароль» – для создания пароля учетной записи.</w:t>
      </w:r>
    </w:p>
    <w:p w14:paraId="70EEF281" w14:textId="42F51C01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Поле «</w:t>
      </w:r>
      <w:r w:rsidR="00E95841">
        <w:rPr>
          <w:bCs/>
        </w:rPr>
        <w:t>Повторный</w:t>
      </w:r>
      <w:r w:rsidRPr="00B11045">
        <w:rPr>
          <w:bCs/>
        </w:rPr>
        <w:t xml:space="preserve"> пароля» – для повторного ввода пароля с целью исключения ошибки.</w:t>
      </w:r>
    </w:p>
    <w:p w14:paraId="19DA3806" w14:textId="19DCB9D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Кнопка «</w:t>
      </w:r>
      <w:r w:rsidR="00E95841">
        <w:rPr>
          <w:bCs/>
        </w:rPr>
        <w:t>Р</w:t>
      </w:r>
      <w:r w:rsidRPr="00B11045">
        <w:rPr>
          <w:bCs/>
        </w:rPr>
        <w:t>егистр</w:t>
      </w:r>
      <w:r w:rsidR="00E95841">
        <w:rPr>
          <w:bCs/>
        </w:rPr>
        <w:t>ация</w:t>
      </w:r>
      <w:r w:rsidRPr="00B11045">
        <w:rPr>
          <w:bCs/>
        </w:rPr>
        <w:t>» – для отправки данных и создания новой учетной записи.</w:t>
      </w:r>
    </w:p>
    <w:p w14:paraId="3ABAA908" w14:textId="77777777" w:rsidR="00B11045" w:rsidRDefault="00B11045" w:rsidP="00116230"/>
    <w:p w14:paraId="7183DB60" w14:textId="35BC1057" w:rsidR="00B11045" w:rsidRDefault="00B11045" w:rsidP="00116230"/>
    <w:p w14:paraId="0ACB9CD2" w14:textId="77777777" w:rsidR="00B11045" w:rsidRDefault="00B11045" w:rsidP="00116230"/>
    <w:p w14:paraId="2EF51E93" w14:textId="09BB588C" w:rsidR="00B11045" w:rsidRDefault="00B11045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340A3C9" w14:textId="77777777" w:rsidR="00B11045" w:rsidRDefault="00B11045" w:rsidP="00116230"/>
    <w:p w14:paraId="7589E985" w14:textId="4314167B" w:rsidR="00B11045" w:rsidRDefault="00B11045" w:rsidP="00116230">
      <w:r w:rsidRPr="00B11045">
        <w:t>Для доступа к системе существует окно а</w:t>
      </w:r>
      <w:r w:rsidR="00322611">
        <w:t>вторизации</w:t>
      </w:r>
      <w:r w:rsidRPr="00B11045">
        <w:t xml:space="preserve"> пользователя. Прототип экранной формы окна входа представл</w:t>
      </w:r>
      <w:r>
        <w:t>ен на рисунке 5.4.2</w:t>
      </w:r>
      <w:r w:rsidRPr="00B11045">
        <w:t>.</w:t>
      </w:r>
    </w:p>
    <w:p w14:paraId="6CCD9FF1" w14:textId="704C1CD0" w:rsidR="00B11045" w:rsidRDefault="00E95841" w:rsidP="00B11045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178BD3" wp14:editId="201AAD9B">
                <wp:simplePos x="0" y="0"/>
                <wp:positionH relativeFrom="column">
                  <wp:posOffset>2518410</wp:posOffset>
                </wp:positionH>
                <wp:positionV relativeFrom="paragraph">
                  <wp:posOffset>782955</wp:posOffset>
                </wp:positionV>
                <wp:extent cx="1162050" cy="381000"/>
                <wp:effectExtent l="0" t="0" r="19050" b="1905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E5C29" id="Прямоугольник 14" o:spid="_x0000_s1026" style="position:absolute;margin-left:198.3pt;margin-top:61.65pt;width:91.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" fillcolor="white [3212]" strokecolor="white [3212]" strokeweight="2pt"/>
            </w:pict>
          </mc:Fallback>
        </mc:AlternateContent>
      </w:r>
      <w:r w:rsidRPr="000350C5">
        <w:rPr>
          <w:noProof/>
        </w:rPr>
        <w:drawing>
          <wp:inline distT="0" distB="0" distL="0" distR="0" wp14:anchorId="05DECD4E" wp14:editId="4F76E654">
            <wp:extent cx="5430011" cy="324794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8280" cy="326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79E2" w14:textId="77777777" w:rsidR="00B11045" w:rsidRDefault="00B11045" w:rsidP="00116230"/>
    <w:p w14:paraId="14FA56A7" w14:textId="2C7B6B2F" w:rsidR="00B11045" w:rsidRDefault="00B11045" w:rsidP="00B11045">
      <w:pPr>
        <w:pStyle w:val="a9"/>
      </w:pPr>
      <w:r>
        <w:t>Рисунок 5.4.2 – Прототип экранной формы окна</w:t>
      </w:r>
      <w:r w:rsidR="003A2D85">
        <w:t xml:space="preserve"> авторизации</w:t>
      </w:r>
    </w:p>
    <w:p w14:paraId="436CE4CC" w14:textId="6324C730" w:rsidR="00B11045" w:rsidRPr="00B11045" w:rsidRDefault="00B11045" w:rsidP="00B11045">
      <w:pPr>
        <w:ind w:firstLine="0"/>
      </w:pPr>
      <w:r w:rsidRPr="00B11045">
        <w:t>Форма входа в систему содержит минимально необходимые элементы:</w:t>
      </w:r>
    </w:p>
    <w:p w14:paraId="4392427F" w14:textId="55EA7CC1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t>Поле «</w:t>
      </w:r>
      <w:r w:rsidR="003A2D85">
        <w:t>ИМЯ</w:t>
      </w:r>
      <w:r w:rsidRPr="00B11045">
        <w:t>»</w:t>
      </w:r>
      <w:r w:rsidRPr="00B11045">
        <w:rPr>
          <w:bCs/>
        </w:rPr>
        <w:t> – для ввода имени пользователя.</w:t>
      </w:r>
    </w:p>
    <w:p w14:paraId="5D0DDA8D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t>Поле «Пароль»</w:t>
      </w:r>
      <w:r w:rsidRPr="00B11045">
        <w:rPr>
          <w:bCs/>
        </w:rPr>
        <w:t> – для ввода пароля учетной записи.</w:t>
      </w:r>
    </w:p>
    <w:p w14:paraId="778639F2" w14:textId="37BCB9B4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t>Кнопка «В</w:t>
      </w:r>
      <w:r w:rsidR="003A2D85">
        <w:t>ход</w:t>
      </w:r>
      <w:r w:rsidRPr="00B11045">
        <w:t>»</w:t>
      </w:r>
      <w:r w:rsidRPr="00B11045">
        <w:rPr>
          <w:bCs/>
        </w:rPr>
        <w:t> – для отправки учетных данных и авторизации в системе.</w:t>
      </w:r>
    </w:p>
    <w:p w14:paraId="0E347416" w14:textId="12E1CD9E" w:rsidR="00B11045" w:rsidRDefault="00B11045" w:rsidP="00B11045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4A3A97DF" w14:textId="33B6191B" w:rsidR="00DC56EC" w:rsidRDefault="00B11045" w:rsidP="00116230">
      <w:r>
        <w:lastRenderedPageBreak/>
        <w:t>При успешно</w:t>
      </w:r>
      <w:r w:rsidR="00B7560F">
        <w:t xml:space="preserve">й авторизации </w:t>
      </w:r>
      <w:r>
        <w:t>в программу</w:t>
      </w:r>
      <w:r w:rsidRPr="00B11045">
        <w:t>,</w:t>
      </w:r>
      <w:r>
        <w:t xml:space="preserve"> </w:t>
      </w:r>
      <w:r w:rsidR="0002112C">
        <w:t xml:space="preserve">открывается </w:t>
      </w:r>
      <w:r w:rsidR="00E33DC5">
        <w:t>окна</w:t>
      </w:r>
      <w:r w:rsidR="0002112C">
        <w:t xml:space="preserve"> с возможностью</w:t>
      </w:r>
      <w:r w:rsidR="00ED0718">
        <w:t xml:space="preserve"> созда</w:t>
      </w:r>
      <w:r w:rsidR="00B7560F">
        <w:t xml:space="preserve">вать новые материалы и редактировать </w:t>
      </w:r>
      <w:r w:rsidR="00BD75E2">
        <w:t>созданные</w:t>
      </w:r>
      <w:r w:rsidR="0002112C">
        <w:t>.</w:t>
      </w:r>
      <w:r w:rsidR="002A56F4">
        <w:t xml:space="preserve"> Прототип окна стартового экр</w:t>
      </w:r>
      <w:r w:rsidR="00453E08">
        <w:t>ана</w:t>
      </w:r>
      <w:r w:rsidR="00554C39">
        <w:t xml:space="preserve"> для обучающего</w:t>
      </w:r>
      <w:r w:rsidR="00453E08">
        <w:t xml:space="preserve"> представлен на рисунке 5.4.3</w:t>
      </w:r>
      <w:r w:rsidR="002A56F4">
        <w:t>.</w:t>
      </w:r>
    </w:p>
    <w:p w14:paraId="353D4F08" w14:textId="43DFE642" w:rsidR="002A56F4" w:rsidRDefault="00BD75E2" w:rsidP="002A56F4">
      <w:pPr>
        <w:ind w:firstLine="0"/>
        <w:jc w:val="center"/>
      </w:pPr>
      <w:r>
        <w:rPr>
          <w:noProof/>
        </w:rPr>
        <w:drawing>
          <wp:inline distT="0" distB="0" distL="0" distR="0" wp14:anchorId="7F914332" wp14:editId="18F1C1B3">
            <wp:extent cx="6480175" cy="38277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8106" w14:textId="2F722029" w:rsidR="0022207C" w:rsidRDefault="00453E08" w:rsidP="00E51A6E">
      <w:pPr>
        <w:pStyle w:val="a9"/>
      </w:pPr>
      <w:r>
        <w:t>Рисунок 5.4.3</w:t>
      </w:r>
      <w:r w:rsidR="0022207C">
        <w:t xml:space="preserve"> </w:t>
      </w:r>
      <w:r w:rsidR="00E51A6E">
        <w:t>–</w:t>
      </w:r>
      <w:r w:rsidR="0022207C">
        <w:t xml:space="preserve"> </w:t>
      </w:r>
      <w:r w:rsidR="00E51A6E">
        <w:t xml:space="preserve">Прототип </w:t>
      </w:r>
      <w:r w:rsidR="00E33DC5">
        <w:t>окна</w:t>
      </w:r>
      <w:r w:rsidR="00E51A6E">
        <w:t xml:space="preserve"> </w:t>
      </w:r>
      <w:r w:rsidR="00C837CC">
        <w:t>создания и редактирования</w:t>
      </w:r>
      <w:r w:rsidR="00E33DC5">
        <w:t xml:space="preserve"> учебного материала</w:t>
      </w:r>
    </w:p>
    <w:p w14:paraId="2F4CD8D9" w14:textId="027C209A" w:rsidR="00E360B0" w:rsidRDefault="00E33DC5" w:rsidP="00B11045">
      <w:pPr>
        <w:ind w:firstLine="0"/>
      </w:pPr>
      <w:r>
        <w:t>В окне</w:t>
      </w:r>
      <w:r w:rsidR="00E360B0">
        <w:t xml:space="preserve"> предоставляются возможности:</w:t>
      </w:r>
    </w:p>
    <w:p w14:paraId="3D9F27F7" w14:textId="60E3C0A7" w:rsidR="00ED0718" w:rsidRPr="00ED0718" w:rsidRDefault="00B7560F" w:rsidP="00ED0718">
      <w:pPr>
        <w:pStyle w:val="a0"/>
        <w:ind w:left="0" w:firstLine="851"/>
      </w:pPr>
      <w:r>
        <w:t>Кнопки в левой части отвечают за историю создания учебных материалов</w:t>
      </w:r>
      <w:r w:rsidR="00ED0718" w:rsidRPr="00ED0718">
        <w:t>.</w:t>
      </w:r>
    </w:p>
    <w:p w14:paraId="0B739BB9" w14:textId="77777777" w:rsidR="00E33DC5" w:rsidRPr="00ED0718" w:rsidRDefault="00E33DC5" w:rsidP="00E33DC5">
      <w:pPr>
        <w:pStyle w:val="a0"/>
        <w:ind w:left="0" w:firstLine="851"/>
      </w:pPr>
      <w:r>
        <w:rPr>
          <w:bCs/>
        </w:rPr>
        <w:t xml:space="preserve">Цифрой 1 обозначено поле для просмотра ответов от </w:t>
      </w:r>
      <w:r>
        <w:rPr>
          <w:bCs/>
          <w:lang w:val="en-US"/>
        </w:rPr>
        <w:t>AI</w:t>
      </w:r>
      <w:r w:rsidRPr="00ED0718">
        <w:t>.</w:t>
      </w:r>
    </w:p>
    <w:p w14:paraId="0DC79374" w14:textId="1B73296D" w:rsidR="00453E08" w:rsidRDefault="00554C39" w:rsidP="00554C39">
      <w:pPr>
        <w:pStyle w:val="a0"/>
        <w:ind w:left="0" w:firstLine="851"/>
      </w:pPr>
      <w:r>
        <w:t xml:space="preserve">Цифрой 2 обозначена кнопка </w:t>
      </w:r>
      <w:r w:rsidR="00322611">
        <w:t>профиля</w:t>
      </w:r>
      <w:r w:rsidR="00ED0718" w:rsidRPr="00ED0718">
        <w:t>.</w:t>
      </w:r>
    </w:p>
    <w:p w14:paraId="3522C2C0" w14:textId="0DA0A78D" w:rsidR="00BD75E2" w:rsidRDefault="00BD75E2" w:rsidP="00554C39">
      <w:pPr>
        <w:pStyle w:val="a0"/>
        <w:ind w:left="0" w:firstLine="851"/>
      </w:pPr>
      <w:r>
        <w:t>Цифрой 3 обозначена кнопка для перехода в режим обучающегося.</w:t>
      </w:r>
    </w:p>
    <w:p w14:paraId="6748968D" w14:textId="1BF07F0B" w:rsidR="00BD75E2" w:rsidRDefault="00BD75E2" w:rsidP="00554C39">
      <w:pPr>
        <w:pStyle w:val="a0"/>
        <w:ind w:left="0" w:firstLine="851"/>
      </w:pPr>
      <w:r>
        <w:t xml:space="preserve">Цифрой 4 обозначено поле для общения с </w:t>
      </w:r>
      <w:r>
        <w:rPr>
          <w:lang w:val="en-US"/>
        </w:rPr>
        <w:t>AI</w:t>
      </w:r>
      <w:r>
        <w:t>.</w:t>
      </w:r>
    </w:p>
    <w:p w14:paraId="74468B3B" w14:textId="0D1FE9FD" w:rsidR="00BD75E2" w:rsidRPr="00453E08" w:rsidRDefault="00BD75E2" w:rsidP="00554C39">
      <w:pPr>
        <w:pStyle w:val="a0"/>
        <w:ind w:left="0" w:firstLine="851"/>
      </w:pPr>
      <w:r>
        <w:t xml:space="preserve">Цифрой 5 обозначена кнопка для отправки </w:t>
      </w:r>
      <w:r w:rsidR="00C837CC">
        <w:t>готового материала или экспорта в один из распространённых форматов файлов.</w:t>
      </w:r>
    </w:p>
    <w:p w14:paraId="5ADDA073" w14:textId="77777777" w:rsidR="00453E08" w:rsidRPr="00ED0718" w:rsidRDefault="00453E08" w:rsidP="00453E08">
      <w:pPr>
        <w:pStyle w:val="a0"/>
        <w:numPr>
          <w:ilvl w:val="0"/>
          <w:numId w:val="0"/>
        </w:numPr>
        <w:ind w:left="851"/>
      </w:pPr>
    </w:p>
    <w:p w14:paraId="3BBFECA9" w14:textId="1724A385" w:rsidR="00EB0AD5" w:rsidRDefault="00EB0AD5">
      <w:pPr>
        <w:spacing w:before="0" w:after="200" w:line="276" w:lineRule="auto"/>
        <w:ind w:firstLine="0"/>
        <w:contextualSpacing w:val="0"/>
        <w:jc w:val="left"/>
      </w:pPr>
    </w:p>
    <w:p w14:paraId="445107E2" w14:textId="36003813" w:rsidR="00EB0AD5" w:rsidRDefault="00EB0AD5" w:rsidP="00BA3D8F">
      <w:r w:rsidRPr="00EB0AD5">
        <w:t>П</w:t>
      </w:r>
      <w:r w:rsidR="007B0653">
        <w:t>ри</w:t>
      </w:r>
      <w:r w:rsidRPr="00EB0AD5">
        <w:t xml:space="preserve"> </w:t>
      </w:r>
      <w:r w:rsidR="007B0653">
        <w:t xml:space="preserve">переходе в режим обучающегося, </w:t>
      </w:r>
      <w:r w:rsidR="007B0653">
        <w:t xml:space="preserve">открывается </w:t>
      </w:r>
      <w:r w:rsidR="007B0653">
        <w:t xml:space="preserve">экран для </w:t>
      </w:r>
      <w:r w:rsidR="00E33DC5">
        <w:t>изучения информации</w:t>
      </w:r>
      <w:r w:rsidR="007B0653">
        <w:t>. Прототип окна для обучающего</w:t>
      </w:r>
      <w:r w:rsidR="00E33DC5">
        <w:t>ся</w:t>
      </w:r>
      <w:r w:rsidR="007B0653">
        <w:t xml:space="preserve"> представлен на рисунке </w:t>
      </w:r>
      <w:r w:rsidRPr="00EB0AD5">
        <w:t>5.4.3.</w:t>
      </w:r>
    </w:p>
    <w:p w14:paraId="32FF0946" w14:textId="59EB0EC8" w:rsidR="00BA3D8F" w:rsidRDefault="00126C5A" w:rsidP="00BA3D8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A2FDC7" wp14:editId="24461534">
            <wp:extent cx="6232525" cy="369920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6513" cy="370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0EB9" w14:textId="1212CB65" w:rsidR="00BA3D8F" w:rsidRPr="00BA3D8F" w:rsidRDefault="00BA3D8F" w:rsidP="00BA3D8F">
      <w:pPr>
        <w:pStyle w:val="a9"/>
      </w:pPr>
      <w:r w:rsidRPr="00BA3D8F">
        <w:t>Рисунок 5.4.</w:t>
      </w:r>
      <w:r w:rsidR="00453E08">
        <w:t>4</w:t>
      </w:r>
      <w:r w:rsidRPr="00BA3D8F">
        <w:t xml:space="preserve"> – Прототип </w:t>
      </w:r>
      <w:r w:rsidR="00EB0AD5">
        <w:t>окна</w:t>
      </w:r>
      <w:r w:rsidRPr="00BA3D8F">
        <w:t xml:space="preserve"> </w:t>
      </w:r>
      <w:r w:rsidR="00E33DC5">
        <w:t>для обучающегося</w:t>
      </w:r>
    </w:p>
    <w:p w14:paraId="31665AAD" w14:textId="2DB7C1D4" w:rsidR="00E360B0" w:rsidRDefault="00CE6CE2" w:rsidP="00E360B0">
      <w:r>
        <w:t xml:space="preserve">В </w:t>
      </w:r>
      <w:r w:rsidR="00EB0AD5" w:rsidRPr="00EB0AD5">
        <w:t xml:space="preserve">окне </w:t>
      </w:r>
      <w:r w:rsidR="00E33DC5">
        <w:t>для обучающегося</w:t>
      </w:r>
      <w:r w:rsidR="00EB0AD5" w:rsidRPr="00EB0AD5">
        <w:t>:</w:t>
      </w:r>
    </w:p>
    <w:p w14:paraId="6C03F9D0" w14:textId="3BE846C9" w:rsidR="00E33DC5" w:rsidRPr="00ED0718" w:rsidRDefault="00E33DC5" w:rsidP="00E33DC5">
      <w:pPr>
        <w:pStyle w:val="a0"/>
        <w:ind w:left="0" w:firstLine="851"/>
      </w:pPr>
      <w:r>
        <w:t xml:space="preserve">Кнопки в левой части отвечают за историю </w:t>
      </w:r>
      <w:r>
        <w:t xml:space="preserve">работы с </w:t>
      </w:r>
      <w:r>
        <w:t>учебны</w:t>
      </w:r>
      <w:r>
        <w:t>ми</w:t>
      </w:r>
      <w:r>
        <w:t xml:space="preserve"> материал</w:t>
      </w:r>
      <w:r>
        <w:t>ами</w:t>
      </w:r>
      <w:r w:rsidRPr="00ED0718">
        <w:t>.</w:t>
      </w:r>
    </w:p>
    <w:p w14:paraId="6F93856A" w14:textId="37D5FE92" w:rsidR="00E33DC5" w:rsidRPr="00ED0718" w:rsidRDefault="00E33DC5" w:rsidP="00E33DC5">
      <w:pPr>
        <w:pStyle w:val="a0"/>
        <w:ind w:left="0" w:firstLine="851"/>
      </w:pPr>
      <w:r>
        <w:rPr>
          <w:bCs/>
        </w:rPr>
        <w:t xml:space="preserve">Цифрой 1 обозначено поле для </w:t>
      </w:r>
      <w:r>
        <w:rPr>
          <w:bCs/>
        </w:rPr>
        <w:t>просмотра ответов от</w:t>
      </w:r>
      <w:r>
        <w:rPr>
          <w:bCs/>
        </w:rPr>
        <w:t xml:space="preserve"> </w:t>
      </w:r>
      <w:r>
        <w:rPr>
          <w:bCs/>
          <w:lang w:val="en-US"/>
        </w:rPr>
        <w:t>AI</w:t>
      </w:r>
      <w:r w:rsidRPr="00ED0718">
        <w:t>.</w:t>
      </w:r>
    </w:p>
    <w:p w14:paraId="40467166" w14:textId="2C08F771" w:rsidR="00B91FBA" w:rsidRDefault="00B91FBA" w:rsidP="00B91FBA">
      <w:pPr>
        <w:pStyle w:val="a0"/>
        <w:ind w:left="0" w:firstLine="851"/>
      </w:pPr>
      <w:r>
        <w:t xml:space="preserve">Цифрой 2 обозначена кнопка </w:t>
      </w:r>
      <w:r w:rsidR="00322611">
        <w:t>профиля</w:t>
      </w:r>
      <w:r w:rsidRPr="00ED0718">
        <w:t>.</w:t>
      </w:r>
    </w:p>
    <w:p w14:paraId="7A4B407C" w14:textId="58F05FD0" w:rsidR="00E33DC5" w:rsidRDefault="00E33DC5" w:rsidP="00E33DC5">
      <w:pPr>
        <w:pStyle w:val="a0"/>
        <w:ind w:left="0" w:firstLine="851"/>
      </w:pPr>
      <w:r>
        <w:t>Цифрой 3 обозначена кнопка для перехода в режим обучающего.</w:t>
      </w:r>
    </w:p>
    <w:p w14:paraId="33F5D912" w14:textId="77777777" w:rsidR="00E33DC5" w:rsidRDefault="00E33DC5" w:rsidP="00E33DC5">
      <w:pPr>
        <w:pStyle w:val="a0"/>
        <w:ind w:left="0" w:firstLine="851"/>
      </w:pPr>
      <w:r>
        <w:t xml:space="preserve">Цифрой 4 обозначено поле для общения с </w:t>
      </w:r>
      <w:r>
        <w:rPr>
          <w:lang w:val="en-US"/>
        </w:rPr>
        <w:t>AI</w:t>
      </w:r>
      <w:r>
        <w:t>.</w:t>
      </w:r>
    </w:p>
    <w:p w14:paraId="2E25C665" w14:textId="1B8C3633" w:rsidR="00453E08" w:rsidRDefault="00453E08" w:rsidP="00453E08">
      <w:pPr>
        <w:rPr>
          <w:rFonts w:ascii="Segoe UI" w:hAnsi="Segoe UI" w:cs="Segoe UI"/>
          <w:color w:val="0F1115"/>
        </w:rPr>
      </w:pPr>
      <w:r>
        <w:br w:type="page"/>
      </w:r>
      <w:r w:rsidRPr="00453E08">
        <w:lastRenderedPageBreak/>
        <w:t xml:space="preserve">При </w:t>
      </w:r>
      <w:r w:rsidR="00322611">
        <w:t xml:space="preserve">нажатии на кнопку </w:t>
      </w:r>
      <w:r w:rsidR="00E931E9">
        <w:t>профиля</w:t>
      </w:r>
      <w:r w:rsidR="00322611">
        <w:t xml:space="preserve"> </w:t>
      </w:r>
      <w:r w:rsidRPr="00453E08">
        <w:t xml:space="preserve">открывается </w:t>
      </w:r>
      <w:r w:rsidR="00E931E9">
        <w:t>меню выбора</w:t>
      </w:r>
      <w:r w:rsidRPr="00453E08">
        <w:t xml:space="preserve">. Прототип окна с </w:t>
      </w:r>
      <w:r w:rsidR="00E931E9">
        <w:t>меню выбора</w:t>
      </w:r>
      <w:r w:rsidRPr="00453E08">
        <w:t xml:space="preserve"> представлен на рисунке </w:t>
      </w:r>
      <w:r w:rsidR="00E931E9">
        <w:t>5</w:t>
      </w:r>
      <w:r w:rsidRPr="00453E08">
        <w:t>.</w:t>
      </w:r>
      <w:r w:rsidR="00E931E9">
        <w:t>4</w:t>
      </w:r>
      <w:r w:rsidRPr="00453E08">
        <w:t>.</w:t>
      </w:r>
      <w:r w:rsidR="00E931E9">
        <w:t>5</w:t>
      </w:r>
      <w:r w:rsidRPr="00453E08">
        <w:t>.</w:t>
      </w:r>
    </w:p>
    <w:p w14:paraId="2A87231D" w14:textId="40EFA381" w:rsidR="00453E08" w:rsidRPr="00453E08" w:rsidRDefault="00E142E8" w:rsidP="00453E08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44606494" wp14:editId="3C2BF482">
            <wp:extent cx="6480175" cy="383476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A184" w14:textId="3077FD96" w:rsidR="00E931E9" w:rsidRDefault="00453E08" w:rsidP="00E931E9">
      <w:pPr>
        <w:pStyle w:val="a9"/>
      </w:pPr>
      <w:r>
        <w:t>Рисунок 5.4.5</w:t>
      </w:r>
      <w:r w:rsidRPr="00453E08">
        <w:t xml:space="preserve"> – Прототип окна </w:t>
      </w:r>
      <w:r w:rsidR="00E931E9">
        <w:t>с меню выбора</w:t>
      </w:r>
    </w:p>
    <w:p w14:paraId="753F4CED" w14:textId="60F961DD" w:rsidR="00453E08" w:rsidRPr="00453E08" w:rsidRDefault="00E931E9" w:rsidP="00453E08">
      <w:r>
        <w:t>При нажатии на иконку профиля открывается меню выбора</w:t>
      </w:r>
      <w:r w:rsidR="00453E08" w:rsidRPr="00453E08">
        <w:t>:</w:t>
      </w:r>
    </w:p>
    <w:p w14:paraId="187728D8" w14:textId="4061C2E3" w:rsidR="00453E08" w:rsidRPr="00E142E8" w:rsidRDefault="00E142E8" w:rsidP="00453E08">
      <w:pPr>
        <w:pStyle w:val="a0"/>
        <w:ind w:left="0" w:firstLine="851"/>
      </w:pPr>
      <w:r w:rsidRPr="00E142E8">
        <w:t xml:space="preserve">Нажатие на кнопку «Сменить профиль» </w:t>
      </w:r>
      <w:r>
        <w:t>система выполнит выход из</w:t>
      </w:r>
      <w:r w:rsidRPr="00E142E8">
        <w:t xml:space="preserve"> профиля </w:t>
      </w:r>
      <w:r>
        <w:t xml:space="preserve">пользователя </w:t>
      </w:r>
      <w:r w:rsidRPr="00E142E8">
        <w:t>и о</w:t>
      </w:r>
      <w:r>
        <w:t>тобразит</w:t>
      </w:r>
      <w:r w:rsidRPr="00E142E8">
        <w:t xml:space="preserve"> окно авторизации рисунок 5.4.2.</w:t>
      </w:r>
    </w:p>
    <w:p w14:paraId="0D16E793" w14:textId="411455BA" w:rsidR="00E142E8" w:rsidRPr="00453E08" w:rsidRDefault="00E142E8" w:rsidP="00E142E8">
      <w:pPr>
        <w:pStyle w:val="a0"/>
        <w:ind w:left="0" w:firstLine="851"/>
      </w:pPr>
      <w:r>
        <w:t>Нажатие на кнопку «</w:t>
      </w:r>
      <w:r>
        <w:t>Выйти</w:t>
      </w:r>
      <w:r>
        <w:t xml:space="preserve">» </w:t>
      </w:r>
      <w:r>
        <w:t>программа закроется</w:t>
      </w:r>
      <w:r>
        <w:t>.</w:t>
      </w:r>
    </w:p>
    <w:p w14:paraId="6C98B3BA" w14:textId="201E2C9B" w:rsidR="00453E08" w:rsidRDefault="00453E08" w:rsidP="00453E08">
      <w:pPr>
        <w:spacing w:before="0" w:after="200" w:line="276" w:lineRule="auto"/>
        <w:ind w:firstLine="0"/>
        <w:contextualSpacing w:val="0"/>
        <w:jc w:val="left"/>
      </w:pPr>
    </w:p>
    <w:p w14:paraId="40A1EAAF" w14:textId="77777777" w:rsidR="00453E08" w:rsidRPr="00453E08" w:rsidRDefault="00453E08" w:rsidP="00453E08">
      <w:pPr>
        <w:spacing w:before="0" w:after="200" w:line="276" w:lineRule="auto"/>
        <w:ind w:firstLine="0"/>
        <w:contextualSpacing w:val="0"/>
        <w:jc w:val="left"/>
      </w:pPr>
    </w:p>
    <w:p w14:paraId="236974C5" w14:textId="129DFF0D" w:rsidR="00EB0AD5" w:rsidRDefault="00EB0AD5" w:rsidP="00453E08">
      <w:pPr>
        <w:spacing w:before="0" w:after="200" w:line="276" w:lineRule="auto"/>
        <w:ind w:firstLine="0"/>
        <w:contextualSpacing w:val="0"/>
        <w:jc w:val="left"/>
      </w:pPr>
    </w:p>
    <w:p w14:paraId="3EBD447A" w14:textId="44991085" w:rsidR="00295D9C" w:rsidRPr="00EB6998" w:rsidRDefault="00295D9C" w:rsidP="00295D9C">
      <w:pPr>
        <w:pStyle w:val="2"/>
        <w:rPr>
          <w:highlight w:val="yellow"/>
        </w:rPr>
      </w:pPr>
      <w:bookmarkStart w:id="29" w:name="_Toc213783300"/>
      <w:r w:rsidRPr="00EB6998">
        <w:rPr>
          <w:highlight w:val="yellow"/>
        </w:rPr>
        <w:t>Требования к видам обеспечения</w:t>
      </w:r>
      <w:bookmarkEnd w:id="29"/>
    </w:p>
    <w:p w14:paraId="13C97DA9" w14:textId="3C2E2F11" w:rsidR="00873FA2" w:rsidRPr="00CB3A35" w:rsidRDefault="00873FA2" w:rsidP="00873FA2">
      <w:r w:rsidRPr="00CB3A35">
        <w:t>В данном подразделе содержатся требования к видам обеспечения разработки.</w:t>
      </w:r>
    </w:p>
    <w:p w14:paraId="607098D9" w14:textId="67CE43B4" w:rsidR="00295D9C" w:rsidRPr="00CB3A35" w:rsidRDefault="00256697" w:rsidP="00256697">
      <w:pPr>
        <w:pStyle w:val="3"/>
      </w:pPr>
      <w:bookmarkStart w:id="30" w:name="_Toc213783301"/>
      <w:r w:rsidRPr="00CB3A35">
        <w:t>Требования к математическому обеспечению</w:t>
      </w:r>
      <w:bookmarkEnd w:id="30"/>
    </w:p>
    <w:p w14:paraId="345502A5" w14:textId="552E61C9" w:rsidR="00844C62" w:rsidRPr="00844C62" w:rsidRDefault="00844C62" w:rsidP="00844C62">
      <w:r>
        <w:t xml:space="preserve">Требования к математическому обеспечению </w:t>
      </w:r>
      <w:r w:rsidRPr="00844C62">
        <w:t>не предъявляются.</w:t>
      </w:r>
    </w:p>
    <w:p w14:paraId="2B1FFEE1" w14:textId="09709FF1" w:rsidR="00256697" w:rsidRPr="004D038B" w:rsidRDefault="00256697" w:rsidP="00256697">
      <w:pPr>
        <w:pStyle w:val="3"/>
      </w:pPr>
      <w:bookmarkStart w:id="31" w:name="_Toc213783302"/>
      <w:r w:rsidRPr="004D038B">
        <w:lastRenderedPageBreak/>
        <w:t>Требования к информационному обеспечению</w:t>
      </w:r>
      <w:bookmarkEnd w:id="31"/>
    </w:p>
    <w:p w14:paraId="2EFAF8CE" w14:textId="443DD988" w:rsidR="00873FA2" w:rsidRPr="004D038B" w:rsidRDefault="00873FA2" w:rsidP="00873FA2">
      <w:r w:rsidRPr="004D038B">
        <w:t>В данном пункте содержатся требования к информационному обеспечению разработки.</w:t>
      </w:r>
    </w:p>
    <w:p w14:paraId="313B46E9" w14:textId="3B060D91" w:rsidR="00E208B0" w:rsidRPr="00A17240" w:rsidRDefault="001F61FC" w:rsidP="001F61FC">
      <w:pPr>
        <w:pStyle w:val="4"/>
      </w:pPr>
      <w:r w:rsidRPr="00A17240">
        <w:t>Требования к форматам хранения данных</w:t>
      </w:r>
    </w:p>
    <w:p w14:paraId="7DBC0A05" w14:textId="3898A3D9" w:rsidR="00844C62" w:rsidRPr="00844C62" w:rsidRDefault="00844C62" w:rsidP="00844C62">
      <w:r>
        <w:t xml:space="preserve">Требования к форматам хранения данных </w:t>
      </w:r>
      <w:r w:rsidRPr="00844C62">
        <w:t>не предъявляются.</w:t>
      </w:r>
    </w:p>
    <w:p w14:paraId="182D3338" w14:textId="68EFA90B" w:rsidR="001F61FC" w:rsidRPr="00C1672E" w:rsidRDefault="008239DB" w:rsidP="008239DB">
      <w:pPr>
        <w:pStyle w:val="4"/>
      </w:pPr>
      <w:r w:rsidRPr="00C1672E">
        <w:t>Требования к лингвистическому обеспечению</w:t>
      </w:r>
    </w:p>
    <w:p w14:paraId="186E7A30" w14:textId="5B4D2490" w:rsidR="00873FA2" w:rsidRPr="00C1672E" w:rsidRDefault="00873FA2" w:rsidP="00873FA2">
      <w:r w:rsidRPr="00C1672E">
        <w:t>Информационная система должна обеспечивать полную поддержку русского языка,</w:t>
      </w:r>
      <w:r w:rsidR="00844C62">
        <w:t xml:space="preserve"> включая локализацию интерфейса</w:t>
      </w:r>
      <w:r w:rsidRPr="00C1672E">
        <w:t>.</w:t>
      </w:r>
    </w:p>
    <w:p w14:paraId="02ABA6DD" w14:textId="690215C8" w:rsidR="008239DB" w:rsidRPr="001574A1" w:rsidRDefault="004A0E13" w:rsidP="004A0E13">
      <w:pPr>
        <w:pStyle w:val="3"/>
      </w:pPr>
      <w:bookmarkStart w:id="32" w:name="_Toc213783303"/>
      <w:r w:rsidRPr="001574A1">
        <w:t>Требования к метрологическому обеспечению</w:t>
      </w:r>
      <w:bookmarkEnd w:id="32"/>
    </w:p>
    <w:p w14:paraId="29AA6081" w14:textId="0F7894F3" w:rsidR="00873FA2" w:rsidRPr="001574A1" w:rsidRDefault="00873FA2" w:rsidP="00873FA2">
      <w:r w:rsidRPr="001574A1">
        <w:t>Требования к метрологическому обеспечению не предъявляются.</w:t>
      </w:r>
    </w:p>
    <w:p w14:paraId="25230B1D" w14:textId="470EE874" w:rsidR="004A0E13" w:rsidRPr="004F3D00" w:rsidRDefault="004A0E13" w:rsidP="009730DA">
      <w:pPr>
        <w:pStyle w:val="3"/>
      </w:pPr>
      <w:bookmarkStart w:id="33" w:name="_Toc213783304"/>
      <w:r w:rsidRPr="004F3D00">
        <w:t>Требования к техническому обеспечению</w:t>
      </w:r>
      <w:bookmarkEnd w:id="33"/>
    </w:p>
    <w:p w14:paraId="4C1238B0" w14:textId="77777777" w:rsidR="00873FA2" w:rsidRPr="004F3D00" w:rsidRDefault="00873FA2" w:rsidP="00873FA2">
      <w:r w:rsidRPr="004F3D00">
        <w:t xml:space="preserve">Минимальные технические требования к запуску ИС включают следующие компоненты персонального компьютера: </w:t>
      </w:r>
    </w:p>
    <w:p w14:paraId="7215A182" w14:textId="7B014EE8" w:rsidR="00873FA2" w:rsidRPr="004F3D00" w:rsidRDefault="00873FA2" w:rsidP="00453E08">
      <w:pPr>
        <w:pStyle w:val="a0"/>
        <w:ind w:left="0" w:firstLine="851"/>
      </w:pPr>
      <w:r w:rsidRPr="004F3D00">
        <w:t xml:space="preserve">процессор с частотой 2Ггц; </w:t>
      </w:r>
    </w:p>
    <w:p w14:paraId="42E1F5CE" w14:textId="2E5B3FC7" w:rsidR="00873FA2" w:rsidRPr="004F3D00" w:rsidRDefault="00873FA2" w:rsidP="00453E08">
      <w:pPr>
        <w:pStyle w:val="a0"/>
        <w:ind w:left="0" w:firstLine="851"/>
      </w:pPr>
      <w:r w:rsidRPr="004F3D00">
        <w:t xml:space="preserve">ОЗУ </w:t>
      </w:r>
      <w:r w:rsidR="00347738" w:rsidRPr="004F3D00">
        <w:t>8</w:t>
      </w:r>
      <w:r w:rsidRPr="004F3D00">
        <w:t xml:space="preserve"> ГБ; </w:t>
      </w:r>
    </w:p>
    <w:p w14:paraId="719FCA28" w14:textId="77777777" w:rsidR="00873FA2" w:rsidRPr="004F3D00" w:rsidRDefault="00873FA2" w:rsidP="00453E08">
      <w:pPr>
        <w:pStyle w:val="a0"/>
        <w:ind w:left="0" w:firstLine="851"/>
      </w:pPr>
      <w:r w:rsidRPr="004F3D00">
        <w:t xml:space="preserve">монитор; </w:t>
      </w:r>
    </w:p>
    <w:p w14:paraId="1A1B5712" w14:textId="77777777" w:rsidR="00873FA2" w:rsidRPr="004F3D00" w:rsidRDefault="00873FA2" w:rsidP="00453E08">
      <w:pPr>
        <w:pStyle w:val="a0"/>
        <w:ind w:left="0" w:firstLine="851"/>
      </w:pPr>
      <w:r w:rsidRPr="004F3D00">
        <w:t xml:space="preserve">мышь или тачпад; </w:t>
      </w:r>
    </w:p>
    <w:p w14:paraId="25E80ECE" w14:textId="77777777" w:rsidR="00873FA2" w:rsidRPr="004F3D00" w:rsidRDefault="00873FA2" w:rsidP="00453E08">
      <w:pPr>
        <w:pStyle w:val="a0"/>
        <w:ind w:left="0" w:firstLine="851"/>
      </w:pPr>
      <w:r w:rsidRPr="004F3D00">
        <w:t>клавиатура</w:t>
      </w:r>
      <w:r w:rsidRPr="004F3D00">
        <w:rPr>
          <w:lang w:val="en-US"/>
        </w:rPr>
        <w:t>;</w:t>
      </w:r>
    </w:p>
    <w:p w14:paraId="16015478" w14:textId="29ECC2FE" w:rsidR="00873FA2" w:rsidRPr="004F3D00" w:rsidRDefault="00873FA2" w:rsidP="00453E08">
      <w:pPr>
        <w:pStyle w:val="a0"/>
        <w:ind w:left="0" w:firstLine="851"/>
      </w:pPr>
      <w:r w:rsidRPr="004F3D00">
        <w:t>операционная система Windows 11.</w:t>
      </w:r>
    </w:p>
    <w:p w14:paraId="48FA2DD2" w14:textId="2F3F901F" w:rsidR="009730DA" w:rsidRPr="0089192C" w:rsidRDefault="00645BED" w:rsidP="00645BED">
      <w:pPr>
        <w:pStyle w:val="2"/>
      </w:pPr>
      <w:bookmarkStart w:id="34" w:name="_Toc213783305"/>
      <w:r w:rsidRPr="0089192C">
        <w:t>Требования к надежности</w:t>
      </w:r>
      <w:bookmarkEnd w:id="34"/>
    </w:p>
    <w:p w14:paraId="50DDFA05" w14:textId="77777777" w:rsidR="00FB7C3E" w:rsidRPr="0089192C" w:rsidRDefault="00FB7C3E" w:rsidP="00FB7C3E">
      <w:r w:rsidRPr="0089192C">
        <w:rPr>
          <w:spacing w:val="2"/>
        </w:rPr>
        <w:t xml:space="preserve">Надежное функционирование ИС должно быть обеспечено </w:t>
      </w:r>
      <w:r w:rsidRPr="0089192C">
        <w:t>выполнением организационно-технических мероприятий, указанных ниже:</w:t>
      </w:r>
    </w:p>
    <w:p w14:paraId="6ECD6416" w14:textId="77777777" w:rsidR="00FB7C3E" w:rsidRPr="0089192C" w:rsidRDefault="00FB7C3E" w:rsidP="00FB7C3E">
      <w:pPr>
        <w:pStyle w:val="a0"/>
      </w:pPr>
      <w:r w:rsidRPr="0089192C">
        <w:t>организацией бесперебойного питания технических средств;</w:t>
      </w:r>
    </w:p>
    <w:p w14:paraId="58858AC4" w14:textId="77777777" w:rsidR="00FB7C3E" w:rsidRPr="0089192C" w:rsidRDefault="00FB7C3E" w:rsidP="00FB7C3E">
      <w:pPr>
        <w:pStyle w:val="a0"/>
      </w:pPr>
      <w:r w:rsidRPr="0089192C">
        <w:t>осуществлением контроля входных данных;</w:t>
      </w:r>
    </w:p>
    <w:p w14:paraId="75E63AA1" w14:textId="605E496E" w:rsidR="00FB7C3E" w:rsidRPr="0089192C" w:rsidRDefault="00FB7C3E" w:rsidP="008D20CC">
      <w:pPr>
        <w:pStyle w:val="a0"/>
      </w:pPr>
      <w:r w:rsidRPr="0089192C">
        <w:rPr>
          <w:spacing w:val="7"/>
        </w:rPr>
        <w:t xml:space="preserve">регулярным следованием рекомендациям Министерства труда и социального </w:t>
      </w:r>
      <w:r w:rsidRPr="0089192C">
        <w:rPr>
          <w:spacing w:val="2"/>
        </w:rPr>
        <w:t>развития РФ, изложенных в Постановлении от 23 июля 1998 г. «Об утверждении</w:t>
      </w:r>
      <w:r w:rsidRPr="0089192C">
        <w:rPr>
          <w:spacing w:val="2"/>
        </w:rPr>
        <w:br/>
        <w:t>межотраслевых типовых норм времени на работы по сервисному обслуживанию</w:t>
      </w:r>
      <w:r w:rsidRPr="0089192C">
        <w:rPr>
          <w:spacing w:val="2"/>
        </w:rPr>
        <w:br/>
      </w:r>
      <w:r w:rsidRPr="0089192C">
        <w:rPr>
          <w:spacing w:val="-2"/>
        </w:rPr>
        <w:t>ПЭВМ и оргтехники и сопровождению программных средств</w:t>
      </w:r>
      <w:r w:rsidR="00816EF1" w:rsidRPr="0089192C">
        <w:rPr>
          <w:spacing w:val="-2"/>
        </w:rPr>
        <w:t>»</w:t>
      </w:r>
      <w:r w:rsidRPr="0089192C">
        <w:t>.</w:t>
      </w:r>
    </w:p>
    <w:p w14:paraId="7F640B47" w14:textId="50F85A6D" w:rsidR="00645BED" w:rsidRPr="000E7F6E" w:rsidRDefault="00645BED" w:rsidP="00645BED">
      <w:pPr>
        <w:pStyle w:val="2"/>
      </w:pPr>
      <w:bookmarkStart w:id="35" w:name="_Toc213783306"/>
      <w:r w:rsidRPr="000E7F6E">
        <w:lastRenderedPageBreak/>
        <w:t>Требования к безопасности</w:t>
      </w:r>
      <w:bookmarkEnd w:id="35"/>
    </w:p>
    <w:p w14:paraId="35A46354" w14:textId="77777777" w:rsidR="00844C62" w:rsidRPr="00844C62" w:rsidRDefault="00844C62" w:rsidP="00844C62">
      <w:r w:rsidRPr="00844C62">
        <w:t>Безопасное функционирование программы должно обеспечиваться комплексом организационно-технических мер, соответствующих ГОСТ 51188-98 «Защита информации. Испытания программных средств на наличие компьютерных вирусов».</w:t>
      </w:r>
    </w:p>
    <w:p w14:paraId="7E835944" w14:textId="77777777" w:rsidR="00844C62" w:rsidRPr="00844C62" w:rsidRDefault="00844C62" w:rsidP="00844C62">
      <w:r w:rsidRPr="00844C62">
        <w:t>Программа является клиентской веб-технологией и работает исключительно в браузере пользователя. Все данные (проекты, элементы интерфейса, настройки) хранятся локально на устройстве пользователя и не передаются на внешние серверы.</w:t>
      </w:r>
    </w:p>
    <w:p w14:paraId="7700895F" w14:textId="6925FBFF" w:rsidR="00844C62" w:rsidRPr="000E7F6E" w:rsidRDefault="00844C62" w:rsidP="00453E08">
      <w:r w:rsidRPr="00844C62">
        <w:t>Программа должна обеспечивать конфиденциальность информации, исключая её передачу третьим лицам без согласия пользователя. При экспорте кода вся работа выполняется локально, без доступа к сети.</w:t>
      </w:r>
    </w:p>
    <w:p w14:paraId="32C4A45D" w14:textId="6CFC431E" w:rsidR="007A3137" w:rsidRPr="009C7D66" w:rsidRDefault="007A3137" w:rsidP="007A3137">
      <w:pPr>
        <w:pStyle w:val="2"/>
      </w:pPr>
      <w:bookmarkStart w:id="36" w:name="_Toc213783307"/>
      <w:r w:rsidRPr="009C7D66">
        <w:t>Требования к патентной чистоте</w:t>
      </w:r>
      <w:bookmarkEnd w:id="36"/>
    </w:p>
    <w:p w14:paraId="60620E47" w14:textId="77777777" w:rsidR="009C7D66" w:rsidRPr="009C7D66" w:rsidRDefault="009C7D66" w:rsidP="009C7D66">
      <w:r w:rsidRPr="009C7D66">
        <w:t>Программа не должна использовать результаты интеллектуального труда сторонних субъектов и нарушать права третьих лиц в соответствии с частью четвёртой Гражданского кодекса Российской Федерации от 18.12.2006 № 230-ФЗ.</w:t>
      </w:r>
    </w:p>
    <w:p w14:paraId="2CCA9D99" w14:textId="77777777" w:rsidR="009C7D66" w:rsidRPr="009C7D66" w:rsidRDefault="009C7D66" w:rsidP="009C7D66">
      <w:r w:rsidRPr="009C7D66">
        <w:t>В случае использования внешних библиотек или сервисов необходимо:</w:t>
      </w:r>
    </w:p>
    <w:p w14:paraId="740CCE52" w14:textId="77777777" w:rsidR="009C7D66" w:rsidRPr="009C7D66" w:rsidRDefault="009C7D66" w:rsidP="00E0128E">
      <w:pPr>
        <w:pStyle w:val="a0"/>
        <w:ind w:left="0" w:firstLine="851"/>
      </w:pPr>
      <w:r w:rsidRPr="009C7D66">
        <w:t>применять их исключительно в рамках действующих лицензий или пользовательских соглашений;</w:t>
      </w:r>
    </w:p>
    <w:p w14:paraId="2A541487" w14:textId="77777777" w:rsidR="009C7D66" w:rsidRPr="009C7D66" w:rsidRDefault="009C7D66" w:rsidP="00E0128E">
      <w:pPr>
        <w:pStyle w:val="a0"/>
        <w:ind w:left="0" w:firstLine="851"/>
      </w:pPr>
      <w:r w:rsidRPr="009C7D66">
        <w:t>указывать авторство и условия использования в сопровождающей документации;</w:t>
      </w:r>
    </w:p>
    <w:p w14:paraId="76A458E1" w14:textId="77777777" w:rsidR="009C7D66" w:rsidRPr="009C7D66" w:rsidRDefault="009C7D66" w:rsidP="00E0128E">
      <w:pPr>
        <w:pStyle w:val="a0"/>
        <w:ind w:left="0" w:firstLine="851"/>
      </w:pPr>
      <w:r w:rsidRPr="009C7D66">
        <w:t>обеспечивать, чтобы использование данных решений не нарушало патентную чистоту разрабатываемого программного обеспечения.</w:t>
      </w:r>
    </w:p>
    <w:p w14:paraId="3BF80742" w14:textId="0BFF82FC" w:rsidR="003A546E" w:rsidRPr="00CA3112" w:rsidRDefault="003A546E" w:rsidP="003A546E">
      <w:pPr>
        <w:pStyle w:val="2"/>
      </w:pPr>
      <w:bookmarkStart w:id="37" w:name="_Toc213783308"/>
      <w:r w:rsidRPr="00CA3112">
        <w:t>Требования к перспективам развития</w:t>
      </w:r>
      <w:bookmarkEnd w:id="37"/>
    </w:p>
    <w:p w14:paraId="1101A10D" w14:textId="5C3168F1" w:rsidR="00E0128E" w:rsidRPr="00E0128E" w:rsidRDefault="00CA3112" w:rsidP="00B5582D">
      <w:r w:rsidRPr="00CA3112">
        <w:t>Программа может иметь следующие направления дальнейшего развития:</w:t>
      </w:r>
    </w:p>
    <w:p w14:paraId="2DD3F786" w14:textId="0B907283" w:rsidR="00964965" w:rsidRPr="00E0128E" w:rsidRDefault="00B5582D" w:rsidP="00964965">
      <w:pPr>
        <w:pStyle w:val="a0"/>
        <w:ind w:left="0" w:firstLine="851"/>
      </w:pPr>
      <w:r>
        <w:t>разработки веб версии продукта с синхронизацией</w:t>
      </w:r>
      <w:r w:rsidR="00E0128E" w:rsidRPr="00E0128E">
        <w:t>;</w:t>
      </w:r>
    </w:p>
    <w:p w14:paraId="50E7574A" w14:textId="796A6A8D" w:rsidR="00E0128E" w:rsidRPr="00CA3112" w:rsidRDefault="00E0128E" w:rsidP="00453E08">
      <w:pPr>
        <w:pStyle w:val="a0"/>
        <w:ind w:left="0" w:firstLine="851"/>
      </w:pPr>
      <w:r w:rsidRPr="00E0128E">
        <w:t>реализация функции совместной работы над проектом в реальном времени.</w:t>
      </w:r>
    </w:p>
    <w:p w14:paraId="7B2062F0" w14:textId="54ECF06C" w:rsidR="00127A5A" w:rsidRPr="004671B8" w:rsidRDefault="00127A5A" w:rsidP="00127A5A">
      <w:pPr>
        <w:pStyle w:val="1"/>
      </w:pPr>
      <w:bookmarkStart w:id="38" w:name="_Toc213783309"/>
      <w:r w:rsidRPr="004671B8">
        <w:lastRenderedPageBreak/>
        <w:t>Состав и содержание работ</w:t>
      </w:r>
      <w:bookmarkEnd w:id="38"/>
    </w:p>
    <w:p w14:paraId="4D6F0E04" w14:textId="21F917FB" w:rsidR="00C70AD5" w:rsidRPr="004671B8" w:rsidRDefault="00C70AD5" w:rsidP="00C70AD5">
      <w:r w:rsidRPr="004671B8">
        <w:t>В рамках разработки программного продукта в соответствии с настоящим документом необходимо выполнить перечень работ, представленных в таблице 1.</w:t>
      </w:r>
    </w:p>
    <w:p w14:paraId="38799A00" w14:textId="77777777" w:rsidR="00C70AD5" w:rsidRPr="004671B8" w:rsidRDefault="00C70AD5" w:rsidP="00C70AD5">
      <w:pPr>
        <w:pStyle w:val="vgutTableName"/>
      </w:pPr>
      <w:r w:rsidRPr="004671B8">
        <w:t>Таблица 1 – Состав и содержание работ</w:t>
      </w:r>
    </w:p>
    <w:tbl>
      <w:tblPr>
        <w:tblStyle w:val="ac"/>
        <w:tblW w:w="10201" w:type="dxa"/>
        <w:tblLayout w:type="fixed"/>
        <w:tblLook w:val="04A0" w:firstRow="1" w:lastRow="0" w:firstColumn="1" w:lastColumn="0" w:noHBand="0" w:noVBand="1"/>
      </w:tblPr>
      <w:tblGrid>
        <w:gridCol w:w="766"/>
        <w:gridCol w:w="2490"/>
        <w:gridCol w:w="1701"/>
        <w:gridCol w:w="2835"/>
        <w:gridCol w:w="2409"/>
      </w:tblGrid>
      <w:tr w:rsidR="005C749B" w:rsidRPr="004671B8" w14:paraId="3E4E82C1" w14:textId="77777777" w:rsidTr="005C7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6" w:type="dxa"/>
          </w:tcPr>
          <w:p w14:paraId="2C15D714" w14:textId="09A0E25B" w:rsidR="00C70AD5" w:rsidRPr="004671B8" w:rsidRDefault="00C70AD5" w:rsidP="0002720A">
            <w:pPr>
              <w:pStyle w:val="vgutTableText"/>
            </w:pPr>
            <w:r w:rsidRPr="004671B8">
              <w:t>№ этапа</w:t>
            </w:r>
          </w:p>
        </w:tc>
        <w:tc>
          <w:tcPr>
            <w:tcW w:w="2490" w:type="dxa"/>
          </w:tcPr>
          <w:p w14:paraId="5CE8F561" w14:textId="528D9353" w:rsidR="00C70AD5" w:rsidRPr="004671B8" w:rsidRDefault="00C70AD5" w:rsidP="0002720A">
            <w:pPr>
              <w:pStyle w:val="vgutTableText"/>
            </w:pPr>
            <w:r w:rsidRPr="004671B8">
              <w:t>Наименование этапа</w:t>
            </w:r>
          </w:p>
        </w:tc>
        <w:tc>
          <w:tcPr>
            <w:tcW w:w="1701" w:type="dxa"/>
          </w:tcPr>
          <w:p w14:paraId="701A5F47" w14:textId="3B79E8D2" w:rsidR="00C70AD5" w:rsidRPr="004671B8" w:rsidRDefault="00C70AD5" w:rsidP="0002720A">
            <w:pPr>
              <w:pStyle w:val="vgutTableText"/>
            </w:pPr>
            <w:r w:rsidRPr="004671B8">
              <w:t>Длительность</w:t>
            </w:r>
          </w:p>
        </w:tc>
        <w:tc>
          <w:tcPr>
            <w:tcW w:w="2835" w:type="dxa"/>
          </w:tcPr>
          <w:p w14:paraId="3EC62D37" w14:textId="5859C10A" w:rsidR="00C70AD5" w:rsidRPr="004671B8" w:rsidRDefault="00C70AD5" w:rsidP="0002720A">
            <w:pPr>
              <w:pStyle w:val="vgutTableText"/>
            </w:pPr>
            <w:r w:rsidRPr="004671B8">
              <w:t>Состав работ</w:t>
            </w:r>
          </w:p>
        </w:tc>
        <w:tc>
          <w:tcPr>
            <w:tcW w:w="2409" w:type="dxa"/>
          </w:tcPr>
          <w:p w14:paraId="53C16BB9" w14:textId="340A7467" w:rsidR="00C70AD5" w:rsidRPr="004671B8" w:rsidRDefault="00C70AD5" w:rsidP="0002720A">
            <w:pPr>
              <w:pStyle w:val="vgutTableText"/>
            </w:pPr>
            <w:r w:rsidRPr="004671B8">
              <w:t>Результат</w:t>
            </w:r>
          </w:p>
        </w:tc>
      </w:tr>
      <w:tr w:rsidR="005C749B" w:rsidRPr="004671B8" w14:paraId="570C3E36" w14:textId="77777777" w:rsidTr="005C749B">
        <w:tc>
          <w:tcPr>
            <w:tcW w:w="766" w:type="dxa"/>
          </w:tcPr>
          <w:p w14:paraId="0038DE3F" w14:textId="3523559C" w:rsidR="00C70AD5" w:rsidRPr="004671B8" w:rsidRDefault="005C749B" w:rsidP="0002720A">
            <w:pPr>
              <w:pStyle w:val="vgutTableText"/>
            </w:pPr>
            <w:r w:rsidRPr="004671B8">
              <w:t>1</w:t>
            </w:r>
          </w:p>
        </w:tc>
        <w:tc>
          <w:tcPr>
            <w:tcW w:w="2490" w:type="dxa"/>
          </w:tcPr>
          <w:p w14:paraId="20B2CAE4" w14:textId="485150A3" w:rsidR="00C70AD5" w:rsidRPr="004671B8" w:rsidRDefault="00C70AD5" w:rsidP="0002720A">
            <w:pPr>
              <w:pStyle w:val="vgutTableText"/>
            </w:pPr>
            <w:r w:rsidRPr="004671B8">
              <w:t>Изучение предметной области и аналогов</w:t>
            </w:r>
          </w:p>
        </w:tc>
        <w:tc>
          <w:tcPr>
            <w:tcW w:w="1701" w:type="dxa"/>
          </w:tcPr>
          <w:p w14:paraId="061E428F" w14:textId="728F5F5E" w:rsidR="00C70AD5" w:rsidRPr="004671B8" w:rsidRDefault="00C70AD5" w:rsidP="0002720A">
            <w:pPr>
              <w:pStyle w:val="vgutTableText"/>
            </w:pPr>
            <w:r w:rsidRPr="004671B8">
              <w:t>1 неделя</w:t>
            </w:r>
          </w:p>
        </w:tc>
        <w:tc>
          <w:tcPr>
            <w:tcW w:w="2835" w:type="dxa"/>
          </w:tcPr>
          <w:p w14:paraId="51EC0C83" w14:textId="02CF7420" w:rsidR="00C70AD5" w:rsidRPr="004671B8" w:rsidRDefault="007820ED" w:rsidP="0002720A">
            <w:pPr>
              <w:pStyle w:val="vgutTableText"/>
            </w:pPr>
            <w:r w:rsidRPr="007820ED">
              <w:t>Анализ предметной области, изучение существующих программ для анализа и обработки речи, выявление их достоинств и недостатков</w:t>
            </w:r>
          </w:p>
        </w:tc>
        <w:tc>
          <w:tcPr>
            <w:tcW w:w="2409" w:type="dxa"/>
          </w:tcPr>
          <w:p w14:paraId="67A8F001" w14:textId="53356AE5" w:rsidR="00C70AD5" w:rsidRPr="004671B8" w:rsidRDefault="004D041E" w:rsidP="0002720A">
            <w:pPr>
              <w:pStyle w:val="vgutTableText"/>
            </w:pPr>
            <w:r w:rsidRPr="004D041E">
              <w:t>Сформировано представление о функционале будущей программы</w:t>
            </w:r>
          </w:p>
        </w:tc>
      </w:tr>
      <w:tr w:rsidR="005C749B" w:rsidRPr="004671B8" w14:paraId="765A5A47" w14:textId="77777777" w:rsidTr="005C749B">
        <w:tc>
          <w:tcPr>
            <w:tcW w:w="766" w:type="dxa"/>
          </w:tcPr>
          <w:p w14:paraId="0BBB9462" w14:textId="104D6ECF" w:rsidR="00C70AD5" w:rsidRPr="004671B8" w:rsidRDefault="005C749B" w:rsidP="0002720A">
            <w:pPr>
              <w:pStyle w:val="vgutTableText"/>
            </w:pPr>
            <w:r w:rsidRPr="004671B8">
              <w:t>2</w:t>
            </w:r>
          </w:p>
        </w:tc>
        <w:tc>
          <w:tcPr>
            <w:tcW w:w="2490" w:type="dxa"/>
          </w:tcPr>
          <w:p w14:paraId="36382342" w14:textId="65E03A66" w:rsidR="00C70AD5" w:rsidRPr="004671B8" w:rsidRDefault="005C749B" w:rsidP="0002720A">
            <w:pPr>
              <w:pStyle w:val="vgutTableText"/>
            </w:pPr>
            <w:r w:rsidRPr="004671B8">
              <w:t>Составление Технического задания</w:t>
            </w:r>
          </w:p>
        </w:tc>
        <w:tc>
          <w:tcPr>
            <w:tcW w:w="1701" w:type="dxa"/>
          </w:tcPr>
          <w:p w14:paraId="22AD6289" w14:textId="52DE63F8" w:rsidR="00C70AD5" w:rsidRPr="004671B8" w:rsidRDefault="00C70AD5" w:rsidP="0002720A">
            <w:pPr>
              <w:pStyle w:val="vgutTableText"/>
            </w:pPr>
            <w:r w:rsidRPr="004671B8">
              <w:t>1 неделя</w:t>
            </w:r>
          </w:p>
        </w:tc>
        <w:tc>
          <w:tcPr>
            <w:tcW w:w="2835" w:type="dxa"/>
          </w:tcPr>
          <w:p w14:paraId="70A9E727" w14:textId="6245D727" w:rsidR="00C70AD5" w:rsidRPr="004671B8" w:rsidRDefault="004D041E" w:rsidP="0002720A">
            <w:pPr>
              <w:pStyle w:val="vgutTableText"/>
            </w:pPr>
            <w:r w:rsidRPr="004D041E">
              <w:t>Разработка и утверждение ТЗ, определение требований к функционалу и интерфейсу</w:t>
            </w:r>
          </w:p>
        </w:tc>
        <w:tc>
          <w:tcPr>
            <w:tcW w:w="2409" w:type="dxa"/>
          </w:tcPr>
          <w:p w14:paraId="4115A4A6" w14:textId="462B25FF" w:rsidR="00C70AD5" w:rsidRPr="004671B8" w:rsidRDefault="004D041E" w:rsidP="0002720A">
            <w:pPr>
              <w:pStyle w:val="vgutTableText"/>
            </w:pPr>
            <w:r w:rsidRPr="004D041E">
              <w:t>Утверждённое техническое задание</w:t>
            </w:r>
          </w:p>
        </w:tc>
      </w:tr>
      <w:tr w:rsidR="005C749B" w:rsidRPr="004671B8" w14:paraId="50EE4F50" w14:textId="77777777" w:rsidTr="005C749B">
        <w:tc>
          <w:tcPr>
            <w:tcW w:w="766" w:type="dxa"/>
          </w:tcPr>
          <w:p w14:paraId="03465E2B" w14:textId="02B2B97F" w:rsidR="00C70AD5" w:rsidRPr="004671B8" w:rsidRDefault="005C749B" w:rsidP="0002720A">
            <w:pPr>
              <w:pStyle w:val="vgutTableText"/>
            </w:pPr>
            <w:r w:rsidRPr="004671B8">
              <w:t>3</w:t>
            </w:r>
          </w:p>
        </w:tc>
        <w:tc>
          <w:tcPr>
            <w:tcW w:w="2490" w:type="dxa"/>
          </w:tcPr>
          <w:p w14:paraId="3D973B36" w14:textId="23E50608" w:rsidR="00C70AD5" w:rsidRPr="004671B8" w:rsidRDefault="00C70AD5" w:rsidP="0002720A">
            <w:pPr>
              <w:pStyle w:val="vgutTableText"/>
            </w:pPr>
            <w:r w:rsidRPr="004671B8">
              <w:t>Проектирование</w:t>
            </w:r>
          </w:p>
        </w:tc>
        <w:tc>
          <w:tcPr>
            <w:tcW w:w="1701" w:type="dxa"/>
          </w:tcPr>
          <w:p w14:paraId="6DC76B2C" w14:textId="3770EF2E" w:rsidR="00C70AD5" w:rsidRPr="004671B8" w:rsidRDefault="004D041E" w:rsidP="0002720A">
            <w:pPr>
              <w:pStyle w:val="vgutTableText"/>
            </w:pPr>
            <w:r>
              <w:t>2</w:t>
            </w:r>
            <w:r w:rsidR="00C70AD5" w:rsidRPr="004671B8">
              <w:t xml:space="preserve"> недели</w:t>
            </w:r>
          </w:p>
        </w:tc>
        <w:tc>
          <w:tcPr>
            <w:tcW w:w="2835" w:type="dxa"/>
          </w:tcPr>
          <w:p w14:paraId="16675EB0" w14:textId="3E76CA83" w:rsidR="00C70AD5" w:rsidRPr="004671B8" w:rsidRDefault="00BF5459" w:rsidP="0002720A">
            <w:pPr>
              <w:pStyle w:val="vgutTableText"/>
            </w:pPr>
            <w:r w:rsidRPr="00BF5459">
              <w:t>Разработка архитектуры приложения, описание алгоритмов анализа речи, подготовка макетов интерфейса</w:t>
            </w:r>
          </w:p>
        </w:tc>
        <w:tc>
          <w:tcPr>
            <w:tcW w:w="2409" w:type="dxa"/>
          </w:tcPr>
          <w:p w14:paraId="16A84867" w14:textId="41523546" w:rsidR="00C70AD5" w:rsidRPr="004671B8" w:rsidRDefault="00BF5459" w:rsidP="0002720A">
            <w:pPr>
              <w:pStyle w:val="vgutTableText"/>
            </w:pPr>
            <w:r w:rsidRPr="00BF5459">
              <w:t>Спроектированная структура ПО и макеты интерфейса</w:t>
            </w:r>
          </w:p>
        </w:tc>
      </w:tr>
      <w:tr w:rsidR="00C70AD5" w:rsidRPr="004671B8" w14:paraId="240F0B09" w14:textId="77777777" w:rsidTr="005C749B">
        <w:tc>
          <w:tcPr>
            <w:tcW w:w="766" w:type="dxa"/>
          </w:tcPr>
          <w:p w14:paraId="02ADCE85" w14:textId="40AC475C" w:rsidR="00C70AD5" w:rsidRPr="004671B8" w:rsidRDefault="005C749B" w:rsidP="0002720A">
            <w:pPr>
              <w:pStyle w:val="vgutTableText"/>
            </w:pPr>
            <w:r w:rsidRPr="004671B8">
              <w:t>4</w:t>
            </w:r>
          </w:p>
        </w:tc>
        <w:tc>
          <w:tcPr>
            <w:tcW w:w="2490" w:type="dxa"/>
          </w:tcPr>
          <w:p w14:paraId="60D87CBC" w14:textId="304DA45A" w:rsidR="00C70AD5" w:rsidRPr="004671B8" w:rsidRDefault="00C157CA" w:rsidP="0002720A">
            <w:pPr>
              <w:pStyle w:val="vgutTableText"/>
            </w:pPr>
            <w:r w:rsidRPr="00C157CA">
              <w:t>Реализация программного обеспечения</w:t>
            </w:r>
          </w:p>
        </w:tc>
        <w:tc>
          <w:tcPr>
            <w:tcW w:w="1701" w:type="dxa"/>
          </w:tcPr>
          <w:p w14:paraId="6C362FE2" w14:textId="58DEF3AE" w:rsidR="00C70AD5" w:rsidRPr="004671B8" w:rsidRDefault="00C157CA" w:rsidP="0002720A">
            <w:pPr>
              <w:pStyle w:val="vgutTableText"/>
            </w:pPr>
            <w:r>
              <w:t>5</w:t>
            </w:r>
            <w:r w:rsidR="00BF5459">
              <w:t xml:space="preserve"> недел</w:t>
            </w:r>
            <w:r>
              <w:t>ь</w:t>
            </w:r>
          </w:p>
        </w:tc>
        <w:tc>
          <w:tcPr>
            <w:tcW w:w="2835" w:type="dxa"/>
          </w:tcPr>
          <w:p w14:paraId="75D7DE0B" w14:textId="4329384C" w:rsidR="00C70AD5" w:rsidRPr="004671B8" w:rsidRDefault="00C157CA" w:rsidP="0002720A">
            <w:pPr>
              <w:pStyle w:val="vgutTableText"/>
            </w:pPr>
            <w:r w:rsidRPr="00C157CA">
              <w:t>Написание исходного кода программы, реализация функций импорта аудио, спектрального анализа и поиска звуковых сочетаний</w:t>
            </w:r>
          </w:p>
        </w:tc>
        <w:tc>
          <w:tcPr>
            <w:tcW w:w="2409" w:type="dxa"/>
          </w:tcPr>
          <w:p w14:paraId="756E5064" w14:textId="35309C73" w:rsidR="00C70AD5" w:rsidRPr="004671B8" w:rsidRDefault="00C157CA" w:rsidP="0002720A">
            <w:pPr>
              <w:pStyle w:val="vgutTableText"/>
            </w:pPr>
            <w:r>
              <w:t>Р</w:t>
            </w:r>
            <w:r w:rsidRPr="00C157CA">
              <w:t>абочий прототип программы</w:t>
            </w:r>
          </w:p>
        </w:tc>
      </w:tr>
      <w:tr w:rsidR="00C70AD5" w:rsidRPr="004671B8" w14:paraId="34B1E48E" w14:textId="77777777" w:rsidTr="005C749B">
        <w:tc>
          <w:tcPr>
            <w:tcW w:w="766" w:type="dxa"/>
          </w:tcPr>
          <w:p w14:paraId="20B381EB" w14:textId="58E9CEE8" w:rsidR="00C70AD5" w:rsidRPr="004671B8" w:rsidRDefault="005C749B" w:rsidP="0002720A">
            <w:pPr>
              <w:pStyle w:val="vgutTableText"/>
            </w:pPr>
            <w:r w:rsidRPr="004671B8">
              <w:t>5</w:t>
            </w:r>
          </w:p>
        </w:tc>
        <w:tc>
          <w:tcPr>
            <w:tcW w:w="2490" w:type="dxa"/>
          </w:tcPr>
          <w:p w14:paraId="218BCB55" w14:textId="7C5562E1" w:rsidR="00C70AD5" w:rsidRPr="004671B8" w:rsidRDefault="00C70AD5" w:rsidP="0002720A">
            <w:pPr>
              <w:pStyle w:val="vgutTableText"/>
            </w:pPr>
            <w:r w:rsidRPr="004671B8">
              <w:t>Тестирование программы </w:t>
            </w:r>
          </w:p>
        </w:tc>
        <w:tc>
          <w:tcPr>
            <w:tcW w:w="1701" w:type="dxa"/>
          </w:tcPr>
          <w:p w14:paraId="0B044B7E" w14:textId="39A7C661" w:rsidR="00C70AD5" w:rsidRPr="004671B8" w:rsidRDefault="00C157CA" w:rsidP="0002720A">
            <w:pPr>
              <w:pStyle w:val="vgutTableText"/>
            </w:pPr>
            <w:r>
              <w:t>1</w:t>
            </w:r>
            <w:r w:rsidR="00C70AD5" w:rsidRPr="004671B8">
              <w:t xml:space="preserve"> недел</w:t>
            </w:r>
            <w:r>
              <w:t>я</w:t>
            </w:r>
          </w:p>
        </w:tc>
        <w:tc>
          <w:tcPr>
            <w:tcW w:w="2835" w:type="dxa"/>
          </w:tcPr>
          <w:p w14:paraId="3ED0E72B" w14:textId="5B96C6F2" w:rsidR="00C70AD5" w:rsidRPr="004671B8" w:rsidRDefault="00FD4B1C" w:rsidP="0002720A">
            <w:pPr>
              <w:pStyle w:val="vgutTableText"/>
            </w:pPr>
            <w:r>
              <w:t>П</w:t>
            </w:r>
            <w:r w:rsidRPr="00FD4B1C">
              <w:t>роведение функционального тестирования, выявление ошибок и недоработок</w:t>
            </w:r>
          </w:p>
        </w:tc>
        <w:tc>
          <w:tcPr>
            <w:tcW w:w="2409" w:type="dxa"/>
          </w:tcPr>
          <w:p w14:paraId="6F413C44" w14:textId="6C7406CB" w:rsidR="00C70AD5" w:rsidRPr="004671B8" w:rsidRDefault="00FD4B1C" w:rsidP="0002720A">
            <w:pPr>
              <w:pStyle w:val="vgutTableText"/>
            </w:pPr>
            <w:r w:rsidRPr="00FD4B1C">
              <w:t>Список ошибок и предложений по доработке</w:t>
            </w:r>
          </w:p>
        </w:tc>
      </w:tr>
      <w:tr w:rsidR="00C70AD5" w:rsidRPr="004671B8" w14:paraId="7F95A406" w14:textId="77777777" w:rsidTr="005C749B">
        <w:tc>
          <w:tcPr>
            <w:tcW w:w="766" w:type="dxa"/>
          </w:tcPr>
          <w:p w14:paraId="42550801" w14:textId="2DD63FC7" w:rsidR="00C70AD5" w:rsidRPr="004671B8" w:rsidRDefault="005C749B" w:rsidP="0002720A">
            <w:pPr>
              <w:pStyle w:val="vgutTableText"/>
            </w:pPr>
            <w:r w:rsidRPr="004671B8">
              <w:t>6</w:t>
            </w:r>
          </w:p>
        </w:tc>
        <w:tc>
          <w:tcPr>
            <w:tcW w:w="2490" w:type="dxa"/>
          </w:tcPr>
          <w:p w14:paraId="5320DED6" w14:textId="6D4BF143" w:rsidR="00C70AD5" w:rsidRPr="004671B8" w:rsidRDefault="00C70AD5" w:rsidP="0002720A">
            <w:pPr>
              <w:pStyle w:val="vgutTableText"/>
            </w:pPr>
            <w:r w:rsidRPr="004671B8">
              <w:t>Доработка программы </w:t>
            </w:r>
          </w:p>
        </w:tc>
        <w:tc>
          <w:tcPr>
            <w:tcW w:w="1701" w:type="dxa"/>
          </w:tcPr>
          <w:p w14:paraId="2F1194BB" w14:textId="44B68EE1" w:rsidR="00C70AD5" w:rsidRPr="004671B8" w:rsidRDefault="00FD4B1C" w:rsidP="0002720A">
            <w:pPr>
              <w:pStyle w:val="vgutTableText"/>
            </w:pPr>
            <w:r>
              <w:t>2</w:t>
            </w:r>
            <w:r w:rsidR="00C70AD5" w:rsidRPr="004671B8">
              <w:t xml:space="preserve"> недели </w:t>
            </w:r>
          </w:p>
        </w:tc>
        <w:tc>
          <w:tcPr>
            <w:tcW w:w="2835" w:type="dxa"/>
          </w:tcPr>
          <w:p w14:paraId="50838D5E" w14:textId="6CC88649" w:rsidR="00C70AD5" w:rsidRPr="004671B8" w:rsidRDefault="00FD4B1C" w:rsidP="0002720A">
            <w:pPr>
              <w:pStyle w:val="vgutTableText"/>
            </w:pPr>
            <w:r w:rsidRPr="00FD4B1C">
              <w:t>Исправление выявленных ошибок, оптимизация работы интерфейса и алгоритмов</w:t>
            </w:r>
          </w:p>
        </w:tc>
        <w:tc>
          <w:tcPr>
            <w:tcW w:w="2409" w:type="dxa"/>
          </w:tcPr>
          <w:p w14:paraId="61D33B45" w14:textId="3626577E" w:rsidR="00C70AD5" w:rsidRPr="004671B8" w:rsidRDefault="004F17FD" w:rsidP="0002720A">
            <w:pPr>
              <w:pStyle w:val="vgutTableText"/>
            </w:pPr>
            <w:r w:rsidRPr="004F17FD">
              <w:t>Исправленная версия программы</w:t>
            </w:r>
          </w:p>
        </w:tc>
      </w:tr>
      <w:tr w:rsidR="000C36AE" w:rsidRPr="004671B8" w14:paraId="2D62D645" w14:textId="77777777" w:rsidTr="005C749B">
        <w:tc>
          <w:tcPr>
            <w:tcW w:w="766" w:type="dxa"/>
          </w:tcPr>
          <w:p w14:paraId="0885E8A5" w14:textId="220E99AE" w:rsidR="000C36AE" w:rsidRPr="004671B8" w:rsidRDefault="000C36AE" w:rsidP="0002720A">
            <w:pPr>
              <w:pStyle w:val="vgutTableText"/>
              <w:rPr>
                <w:lang w:val="en-US"/>
              </w:rPr>
            </w:pPr>
            <w:r w:rsidRPr="004671B8">
              <w:rPr>
                <w:lang w:val="en-US"/>
              </w:rPr>
              <w:t>7</w:t>
            </w:r>
          </w:p>
        </w:tc>
        <w:tc>
          <w:tcPr>
            <w:tcW w:w="2490" w:type="dxa"/>
          </w:tcPr>
          <w:p w14:paraId="143AC3E2" w14:textId="1C882565" w:rsidR="000C36AE" w:rsidRPr="004671B8" w:rsidRDefault="000C36AE" w:rsidP="0002720A">
            <w:pPr>
              <w:pStyle w:val="vgutTableText"/>
            </w:pPr>
            <w:r w:rsidRPr="004671B8">
              <w:t>Составление отчетной документации</w:t>
            </w:r>
          </w:p>
        </w:tc>
        <w:tc>
          <w:tcPr>
            <w:tcW w:w="1701" w:type="dxa"/>
          </w:tcPr>
          <w:p w14:paraId="2D796296" w14:textId="4D54C7F9" w:rsidR="000C36AE" w:rsidRPr="004671B8" w:rsidRDefault="004F17FD" w:rsidP="0002720A">
            <w:pPr>
              <w:pStyle w:val="vgutTableText"/>
            </w:pPr>
            <w:r>
              <w:t>1</w:t>
            </w:r>
            <w:r w:rsidR="000C36AE" w:rsidRPr="004671B8">
              <w:t xml:space="preserve"> недел</w:t>
            </w:r>
            <w:r>
              <w:t>я</w:t>
            </w:r>
          </w:p>
        </w:tc>
        <w:tc>
          <w:tcPr>
            <w:tcW w:w="2835" w:type="dxa"/>
          </w:tcPr>
          <w:p w14:paraId="24C7D1C9" w14:textId="48888C00" w:rsidR="000C36AE" w:rsidRPr="004671B8" w:rsidRDefault="000C36AE" w:rsidP="0002720A">
            <w:pPr>
              <w:pStyle w:val="vgutTableText"/>
            </w:pPr>
            <w:r w:rsidRPr="004671B8">
              <w:t xml:space="preserve">В ходе работ происходит разработка и утверждение отчетной документации </w:t>
            </w:r>
          </w:p>
        </w:tc>
        <w:tc>
          <w:tcPr>
            <w:tcW w:w="2409" w:type="dxa"/>
          </w:tcPr>
          <w:p w14:paraId="20C7D5D3" w14:textId="65F7B4E1" w:rsidR="000C36AE" w:rsidRPr="004671B8" w:rsidRDefault="00FD499E" w:rsidP="0002720A">
            <w:pPr>
              <w:pStyle w:val="vgutTableText"/>
            </w:pPr>
            <w:r w:rsidRPr="00FD499E">
              <w:t>Готовая отчётная документация</w:t>
            </w:r>
          </w:p>
        </w:tc>
      </w:tr>
      <w:tr w:rsidR="000C36AE" w:rsidRPr="00004079" w14:paraId="159AD04D" w14:textId="77777777" w:rsidTr="005C749B">
        <w:tc>
          <w:tcPr>
            <w:tcW w:w="766" w:type="dxa"/>
          </w:tcPr>
          <w:p w14:paraId="66205FB1" w14:textId="6F35CF18" w:rsidR="000C36AE" w:rsidRPr="004671B8" w:rsidRDefault="000C36AE" w:rsidP="000C36AE">
            <w:pPr>
              <w:pStyle w:val="vgutTableText"/>
            </w:pPr>
            <w:r w:rsidRPr="004671B8">
              <w:lastRenderedPageBreak/>
              <w:t>8</w:t>
            </w:r>
          </w:p>
        </w:tc>
        <w:tc>
          <w:tcPr>
            <w:tcW w:w="2490" w:type="dxa"/>
          </w:tcPr>
          <w:p w14:paraId="0303EC0F" w14:textId="09434A3E" w:rsidR="000C36AE" w:rsidRPr="004671B8" w:rsidRDefault="000C36AE" w:rsidP="000C36AE">
            <w:pPr>
              <w:pStyle w:val="vgutTableText"/>
            </w:pPr>
            <w:r w:rsidRPr="004671B8">
              <w:t>Прием</w:t>
            </w:r>
            <w:r w:rsidR="00694C5E" w:rsidRPr="004671B8">
              <w:t>н</w:t>
            </w:r>
            <w:r w:rsidRPr="004671B8">
              <w:t>о-сдаточные испытания</w:t>
            </w:r>
          </w:p>
        </w:tc>
        <w:tc>
          <w:tcPr>
            <w:tcW w:w="1701" w:type="dxa"/>
          </w:tcPr>
          <w:p w14:paraId="4883BE5C" w14:textId="640CB850" w:rsidR="000C36AE" w:rsidRPr="004671B8" w:rsidRDefault="000C36AE" w:rsidP="000C36AE">
            <w:pPr>
              <w:pStyle w:val="vgutTableText"/>
            </w:pPr>
            <w:r w:rsidRPr="004671B8">
              <w:t>1 неделя</w:t>
            </w:r>
          </w:p>
        </w:tc>
        <w:tc>
          <w:tcPr>
            <w:tcW w:w="2835" w:type="dxa"/>
          </w:tcPr>
          <w:p w14:paraId="012AB123" w14:textId="16C4F4FE" w:rsidR="000C36AE" w:rsidRPr="004671B8" w:rsidRDefault="00FD499E" w:rsidP="000C36AE">
            <w:pPr>
              <w:pStyle w:val="vgutTableText"/>
            </w:pPr>
            <w:r w:rsidRPr="00FD499E">
              <w:t>Представление программы и документации комиссии, внесение результатов испытаний в ведомость</w:t>
            </w:r>
          </w:p>
        </w:tc>
        <w:tc>
          <w:tcPr>
            <w:tcW w:w="2409" w:type="dxa"/>
          </w:tcPr>
          <w:p w14:paraId="5DDA2A6F" w14:textId="1F78BAB5" w:rsidR="000C36AE" w:rsidRPr="004671B8" w:rsidRDefault="00FD499E" w:rsidP="000C36AE">
            <w:pPr>
              <w:pStyle w:val="vgutTableText"/>
            </w:pPr>
            <w:r w:rsidRPr="00FD499E">
              <w:t>Итоговая оценка</w:t>
            </w:r>
          </w:p>
        </w:tc>
      </w:tr>
    </w:tbl>
    <w:p w14:paraId="311F2D7F" w14:textId="77777777" w:rsidR="00710576" w:rsidRPr="00004079" w:rsidRDefault="00710576" w:rsidP="00710576">
      <w:pPr>
        <w:rPr>
          <w:highlight w:val="yellow"/>
        </w:rPr>
      </w:pPr>
    </w:p>
    <w:p w14:paraId="09127949" w14:textId="77777777" w:rsidR="000E06F3" w:rsidRPr="00004079" w:rsidRDefault="000E06F3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  <w:highlight w:val="yellow"/>
        </w:rPr>
      </w:pPr>
      <w:r w:rsidRPr="00004079">
        <w:rPr>
          <w:highlight w:val="yellow"/>
        </w:rPr>
        <w:br w:type="page"/>
      </w:r>
    </w:p>
    <w:p w14:paraId="7E2B9E48" w14:textId="2D630905" w:rsidR="008F6FA6" w:rsidRPr="00FD499E" w:rsidRDefault="008F6FA6" w:rsidP="008F6FA6">
      <w:pPr>
        <w:pStyle w:val="1"/>
      </w:pPr>
      <w:bookmarkStart w:id="39" w:name="_Toc213783310"/>
      <w:r w:rsidRPr="00FD499E">
        <w:lastRenderedPageBreak/>
        <w:t>Требования к документированию</w:t>
      </w:r>
      <w:bookmarkEnd w:id="1"/>
      <w:bookmarkEnd w:id="2"/>
      <w:bookmarkEnd w:id="39"/>
    </w:p>
    <w:p w14:paraId="6C02B398" w14:textId="77777777" w:rsidR="00710576" w:rsidRPr="00FD499E" w:rsidRDefault="00710576" w:rsidP="00710576">
      <w:r w:rsidRPr="00FD499E">
        <w:t xml:space="preserve">Состав программной документации включает: </w:t>
      </w:r>
    </w:p>
    <w:p w14:paraId="3EB0AC67" w14:textId="77777777" w:rsidR="00710576" w:rsidRPr="00FD499E" w:rsidRDefault="00710576" w:rsidP="00E0128E">
      <w:pPr>
        <w:pStyle w:val="a0"/>
        <w:ind w:left="0" w:firstLine="851"/>
      </w:pPr>
      <w:r w:rsidRPr="00FD499E">
        <w:t>техническое задание;</w:t>
      </w:r>
    </w:p>
    <w:p w14:paraId="7B183DAB" w14:textId="22F45680" w:rsidR="00710576" w:rsidRPr="00FD499E" w:rsidRDefault="00FD499E" w:rsidP="00E0128E">
      <w:pPr>
        <w:pStyle w:val="a0"/>
        <w:ind w:left="0" w:firstLine="851"/>
      </w:pPr>
      <w:r w:rsidRPr="00FD499E">
        <w:t>руководство пользователя</w:t>
      </w:r>
      <w:r w:rsidR="00710576" w:rsidRPr="00FD499E">
        <w:t>.</w:t>
      </w:r>
    </w:p>
    <w:p w14:paraId="4B5DBF2F" w14:textId="667C5B05" w:rsidR="000E06F3" w:rsidRPr="00004079" w:rsidRDefault="000E06F3">
      <w:pPr>
        <w:spacing w:before="0" w:after="200" w:line="276" w:lineRule="auto"/>
        <w:ind w:firstLine="0"/>
        <w:contextualSpacing w:val="0"/>
        <w:jc w:val="left"/>
        <w:rPr>
          <w:highlight w:val="yellow"/>
        </w:rPr>
      </w:pPr>
      <w:r w:rsidRPr="00004079">
        <w:rPr>
          <w:highlight w:val="yellow"/>
        </w:rPr>
        <w:br w:type="page"/>
      </w:r>
    </w:p>
    <w:p w14:paraId="4BBCACB3" w14:textId="4E0BA5A5" w:rsidR="000E06F3" w:rsidRPr="003F35F6" w:rsidRDefault="000E06F3" w:rsidP="000E06F3">
      <w:pPr>
        <w:pStyle w:val="1"/>
      </w:pPr>
      <w:bookmarkStart w:id="40" w:name="_Toc213783311"/>
      <w:r w:rsidRPr="003F35F6">
        <w:lastRenderedPageBreak/>
        <w:t>Требования к приемно-сдаточным процедурам</w:t>
      </w:r>
      <w:bookmarkEnd w:id="40"/>
    </w:p>
    <w:p w14:paraId="57364BCD" w14:textId="372C4E2A" w:rsidR="00710576" w:rsidRPr="003F35F6" w:rsidRDefault="00710576" w:rsidP="00710576">
      <w:r w:rsidRPr="003F35F6">
        <w:t>Испытания проводятся комиссией, в лице заказчика, которым является Колледж ФГБОУ ВО «Вятский государственный университет», представленный преподавателе</w:t>
      </w:r>
      <w:r w:rsidR="003F35F6">
        <w:t xml:space="preserve">м учебной практики УП.03 – </w:t>
      </w:r>
      <w:proofErr w:type="spellStart"/>
      <w:r w:rsidR="003F35F6">
        <w:t>Долженковой</w:t>
      </w:r>
      <w:proofErr w:type="spellEnd"/>
      <w:r w:rsidR="003F35F6">
        <w:t xml:space="preserve"> Марией Львовной.</w:t>
      </w:r>
    </w:p>
    <w:p w14:paraId="5E935FF9" w14:textId="77777777" w:rsidR="00710576" w:rsidRPr="003F35F6" w:rsidRDefault="00710576" w:rsidP="00710576">
      <w:pPr>
        <w:spacing w:before="0"/>
      </w:pPr>
      <w:r w:rsidRPr="003F35F6">
        <w:t>Во время испытаний комиссия проверяет работу программы в соответствии со следующими позициями:  </w:t>
      </w:r>
    </w:p>
    <w:p w14:paraId="56D5C32D" w14:textId="210F7812" w:rsidR="00710576" w:rsidRPr="003F35F6" w:rsidRDefault="00710576" w:rsidP="00710576">
      <w:pPr>
        <w:pStyle w:val="a0"/>
      </w:pPr>
      <w:r w:rsidRPr="003F35F6">
        <w:t>набор функциональных тестов;  </w:t>
      </w:r>
    </w:p>
    <w:p w14:paraId="61AD6884" w14:textId="24948DF3" w:rsidR="00710576" w:rsidRPr="003F35F6" w:rsidRDefault="00710576" w:rsidP="00710576">
      <w:pPr>
        <w:pStyle w:val="a0"/>
      </w:pPr>
      <w:r w:rsidRPr="003F35F6">
        <w:t>корректное функционирование заданных в техническом задании функций;  </w:t>
      </w:r>
    </w:p>
    <w:p w14:paraId="548F819E" w14:textId="627788D4" w:rsidR="00710576" w:rsidRPr="003F35F6" w:rsidRDefault="00710576" w:rsidP="00710576">
      <w:pPr>
        <w:pStyle w:val="a0"/>
      </w:pPr>
      <w:r w:rsidRPr="003F35F6">
        <w:t>возможность функционирования на ПК с указанными минимальными системными требованиями.  </w:t>
      </w:r>
    </w:p>
    <w:p w14:paraId="58074105" w14:textId="2127ED9F" w:rsidR="00710576" w:rsidRPr="003F35F6" w:rsidRDefault="00710576" w:rsidP="003F35F6">
      <w:pPr>
        <w:spacing w:before="0"/>
      </w:pPr>
      <w:r w:rsidRPr="003F35F6">
        <w:t>Комиссии должны быть представлены эксплуатационные документы, разработанная программа и доклад.  </w:t>
      </w:r>
    </w:p>
    <w:sectPr w:rsidR="00710576" w:rsidRPr="003F35F6" w:rsidSect="00306635">
      <w:headerReference w:type="default" r:id="rId19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45B85" w14:textId="77777777" w:rsidR="001C4F29" w:rsidRDefault="001C4F29">
      <w:pPr>
        <w:spacing w:before="0" w:line="240" w:lineRule="auto"/>
      </w:pPr>
      <w:r>
        <w:separator/>
      </w:r>
    </w:p>
  </w:endnote>
  <w:endnote w:type="continuationSeparator" w:id="0">
    <w:p w14:paraId="52E616B6" w14:textId="77777777" w:rsidR="001C4F29" w:rsidRDefault="001C4F29">
      <w:pPr>
        <w:spacing w:before="0" w:line="240" w:lineRule="auto"/>
      </w:pPr>
      <w:r>
        <w:continuationSeparator/>
      </w:r>
    </w:p>
  </w:endnote>
  <w:endnote w:type="continuationNotice" w:id="1">
    <w:p w14:paraId="4F6BCD56" w14:textId="77777777" w:rsidR="001C4F29" w:rsidRDefault="001C4F29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1549" w14:textId="77777777" w:rsidR="001C4F29" w:rsidRDefault="001C4F29" w:rsidP="00990EAC">
      <w:pPr>
        <w:spacing w:before="0" w:line="240" w:lineRule="auto"/>
      </w:pPr>
      <w:r>
        <w:separator/>
      </w:r>
    </w:p>
  </w:footnote>
  <w:footnote w:type="continuationSeparator" w:id="0">
    <w:p w14:paraId="2707856B" w14:textId="77777777" w:rsidR="001C4F29" w:rsidRDefault="001C4F29" w:rsidP="00990EAC">
      <w:pPr>
        <w:spacing w:before="0" w:line="240" w:lineRule="auto"/>
      </w:pPr>
      <w:r>
        <w:continuationSeparator/>
      </w:r>
    </w:p>
  </w:footnote>
  <w:footnote w:type="continuationNotice" w:id="1">
    <w:p w14:paraId="2B254079" w14:textId="77777777" w:rsidR="001C4F29" w:rsidRDefault="001C4F29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3E1200CD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C42613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320AD"/>
    <w:multiLevelType w:val="hybridMultilevel"/>
    <w:tmpl w:val="74321596"/>
    <w:lvl w:ilvl="0" w:tplc="1C46117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11668F2"/>
    <w:multiLevelType w:val="multilevel"/>
    <w:tmpl w:val="A11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03D87"/>
    <w:multiLevelType w:val="hybridMultilevel"/>
    <w:tmpl w:val="6F14E9B4"/>
    <w:lvl w:ilvl="0" w:tplc="1C46117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5215B2"/>
    <w:multiLevelType w:val="multilevel"/>
    <w:tmpl w:val="223C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AB95FD8"/>
    <w:multiLevelType w:val="multilevel"/>
    <w:tmpl w:val="6218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B1395C"/>
    <w:multiLevelType w:val="multilevel"/>
    <w:tmpl w:val="8E1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0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1" w15:restartNumberingAfterBreak="0">
    <w:nsid w:val="345A240D"/>
    <w:multiLevelType w:val="hybridMultilevel"/>
    <w:tmpl w:val="99B09304"/>
    <w:lvl w:ilvl="0" w:tplc="1C46117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36924F41"/>
    <w:multiLevelType w:val="multilevel"/>
    <w:tmpl w:val="8C0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400ED"/>
    <w:multiLevelType w:val="hybridMultilevel"/>
    <w:tmpl w:val="57944F52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9644012"/>
    <w:multiLevelType w:val="multilevel"/>
    <w:tmpl w:val="808C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A579C"/>
    <w:multiLevelType w:val="hybridMultilevel"/>
    <w:tmpl w:val="A760AD2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7DF73C4D"/>
    <w:multiLevelType w:val="multilevel"/>
    <w:tmpl w:val="2B90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5"/>
  </w:num>
  <w:num w:numId="5">
    <w:abstractNumId w:val="7"/>
  </w:num>
  <w:num w:numId="6">
    <w:abstractNumId w:val="13"/>
  </w:num>
  <w:num w:numId="7">
    <w:abstractNumId w:val="4"/>
  </w:num>
  <w:num w:numId="8">
    <w:abstractNumId w:val="9"/>
  </w:num>
  <w:num w:numId="9">
    <w:abstractNumId w:val="16"/>
  </w:num>
  <w:num w:numId="10">
    <w:abstractNumId w:val="9"/>
  </w:num>
  <w:num w:numId="11">
    <w:abstractNumId w:val="14"/>
  </w:num>
  <w:num w:numId="12">
    <w:abstractNumId w:val="9"/>
  </w:num>
  <w:num w:numId="13">
    <w:abstractNumId w:val="6"/>
  </w:num>
  <w:num w:numId="14">
    <w:abstractNumId w:val="9"/>
  </w:num>
  <w:num w:numId="15">
    <w:abstractNumId w:val="3"/>
  </w:num>
  <w:num w:numId="16">
    <w:abstractNumId w:val="12"/>
  </w:num>
  <w:num w:numId="17">
    <w:abstractNumId w:val="15"/>
  </w:num>
  <w:num w:numId="18">
    <w:abstractNumId w:val="11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8"/>
  </w:num>
  <w:num w:numId="27">
    <w:abstractNumId w:val="1"/>
  </w:num>
  <w:num w:numId="28">
    <w:abstractNumId w:val="9"/>
  </w:num>
  <w:num w:numId="29">
    <w:abstractNumId w:val="2"/>
  </w:num>
  <w:num w:numId="30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04079"/>
    <w:rsid w:val="00007688"/>
    <w:rsid w:val="00015480"/>
    <w:rsid w:val="00020144"/>
    <w:rsid w:val="00020C2C"/>
    <w:rsid w:val="00020EB8"/>
    <w:rsid w:val="0002112C"/>
    <w:rsid w:val="00024473"/>
    <w:rsid w:val="00026785"/>
    <w:rsid w:val="0002720A"/>
    <w:rsid w:val="00030CC7"/>
    <w:rsid w:val="00032359"/>
    <w:rsid w:val="00033833"/>
    <w:rsid w:val="00035A26"/>
    <w:rsid w:val="00037B3E"/>
    <w:rsid w:val="00040D1E"/>
    <w:rsid w:val="0004336A"/>
    <w:rsid w:val="00044093"/>
    <w:rsid w:val="00046056"/>
    <w:rsid w:val="00051403"/>
    <w:rsid w:val="0005745E"/>
    <w:rsid w:val="00061F64"/>
    <w:rsid w:val="00066F6D"/>
    <w:rsid w:val="00074182"/>
    <w:rsid w:val="00076A21"/>
    <w:rsid w:val="000771B3"/>
    <w:rsid w:val="00077EE9"/>
    <w:rsid w:val="0008146F"/>
    <w:rsid w:val="000829D9"/>
    <w:rsid w:val="00082A58"/>
    <w:rsid w:val="00090003"/>
    <w:rsid w:val="000921A4"/>
    <w:rsid w:val="000934BA"/>
    <w:rsid w:val="00094729"/>
    <w:rsid w:val="00096EC7"/>
    <w:rsid w:val="000975BB"/>
    <w:rsid w:val="000A022B"/>
    <w:rsid w:val="000A2AFC"/>
    <w:rsid w:val="000A537A"/>
    <w:rsid w:val="000A69A5"/>
    <w:rsid w:val="000B1944"/>
    <w:rsid w:val="000C0C5D"/>
    <w:rsid w:val="000C2A5F"/>
    <w:rsid w:val="000C36AE"/>
    <w:rsid w:val="000C7B86"/>
    <w:rsid w:val="000C7DE5"/>
    <w:rsid w:val="000D12C7"/>
    <w:rsid w:val="000D3006"/>
    <w:rsid w:val="000D38ED"/>
    <w:rsid w:val="000D3A15"/>
    <w:rsid w:val="000D3E8C"/>
    <w:rsid w:val="000E06F3"/>
    <w:rsid w:val="000E10F3"/>
    <w:rsid w:val="000E6490"/>
    <w:rsid w:val="000E7F6E"/>
    <w:rsid w:val="000F18B7"/>
    <w:rsid w:val="000F6B27"/>
    <w:rsid w:val="001022D2"/>
    <w:rsid w:val="00104146"/>
    <w:rsid w:val="00105DEB"/>
    <w:rsid w:val="00106B06"/>
    <w:rsid w:val="00107C10"/>
    <w:rsid w:val="00111886"/>
    <w:rsid w:val="0011316B"/>
    <w:rsid w:val="001157C8"/>
    <w:rsid w:val="00116230"/>
    <w:rsid w:val="0011660F"/>
    <w:rsid w:val="001216A0"/>
    <w:rsid w:val="001223A9"/>
    <w:rsid w:val="001238DC"/>
    <w:rsid w:val="00126C5A"/>
    <w:rsid w:val="001275E2"/>
    <w:rsid w:val="00127A5A"/>
    <w:rsid w:val="0013162A"/>
    <w:rsid w:val="0013287A"/>
    <w:rsid w:val="00136DBA"/>
    <w:rsid w:val="00146F30"/>
    <w:rsid w:val="00150617"/>
    <w:rsid w:val="001518D6"/>
    <w:rsid w:val="00153D1E"/>
    <w:rsid w:val="001541DE"/>
    <w:rsid w:val="0015573E"/>
    <w:rsid w:val="00155A8D"/>
    <w:rsid w:val="00156464"/>
    <w:rsid w:val="00157222"/>
    <w:rsid w:val="001574A1"/>
    <w:rsid w:val="0016119C"/>
    <w:rsid w:val="001667A3"/>
    <w:rsid w:val="001673EC"/>
    <w:rsid w:val="00172DBA"/>
    <w:rsid w:val="00175AA9"/>
    <w:rsid w:val="00177770"/>
    <w:rsid w:val="00177B40"/>
    <w:rsid w:val="00186EFA"/>
    <w:rsid w:val="00187126"/>
    <w:rsid w:val="0019044F"/>
    <w:rsid w:val="001907B1"/>
    <w:rsid w:val="0019279B"/>
    <w:rsid w:val="00194113"/>
    <w:rsid w:val="00194E75"/>
    <w:rsid w:val="00196FDE"/>
    <w:rsid w:val="001A12C2"/>
    <w:rsid w:val="001A3104"/>
    <w:rsid w:val="001A50A1"/>
    <w:rsid w:val="001A634A"/>
    <w:rsid w:val="001B065B"/>
    <w:rsid w:val="001B0CED"/>
    <w:rsid w:val="001B0E64"/>
    <w:rsid w:val="001B3C9B"/>
    <w:rsid w:val="001B7597"/>
    <w:rsid w:val="001B794F"/>
    <w:rsid w:val="001C1A43"/>
    <w:rsid w:val="001C34CA"/>
    <w:rsid w:val="001C4F29"/>
    <w:rsid w:val="001C5BAA"/>
    <w:rsid w:val="001D32B1"/>
    <w:rsid w:val="001D3FB1"/>
    <w:rsid w:val="001E68BD"/>
    <w:rsid w:val="001E7A64"/>
    <w:rsid w:val="001F3341"/>
    <w:rsid w:val="001F3C1A"/>
    <w:rsid w:val="001F5E9C"/>
    <w:rsid w:val="001F61FC"/>
    <w:rsid w:val="00201509"/>
    <w:rsid w:val="00221A41"/>
    <w:rsid w:val="0022207C"/>
    <w:rsid w:val="0023221D"/>
    <w:rsid w:val="00234403"/>
    <w:rsid w:val="00234BD7"/>
    <w:rsid w:val="0023504B"/>
    <w:rsid w:val="00241C37"/>
    <w:rsid w:val="00244671"/>
    <w:rsid w:val="00244AD0"/>
    <w:rsid w:val="0024534C"/>
    <w:rsid w:val="002467B9"/>
    <w:rsid w:val="002469D0"/>
    <w:rsid w:val="002502BF"/>
    <w:rsid w:val="00256697"/>
    <w:rsid w:val="00263185"/>
    <w:rsid w:val="0026423B"/>
    <w:rsid w:val="00267CFD"/>
    <w:rsid w:val="00270C38"/>
    <w:rsid w:val="00273FA7"/>
    <w:rsid w:val="00276CAB"/>
    <w:rsid w:val="00277614"/>
    <w:rsid w:val="00287E94"/>
    <w:rsid w:val="00291567"/>
    <w:rsid w:val="00292B29"/>
    <w:rsid w:val="00293905"/>
    <w:rsid w:val="002952BC"/>
    <w:rsid w:val="00295D9C"/>
    <w:rsid w:val="00296367"/>
    <w:rsid w:val="00296BBF"/>
    <w:rsid w:val="002A514A"/>
    <w:rsid w:val="002A56D9"/>
    <w:rsid w:val="002A56F4"/>
    <w:rsid w:val="002C1982"/>
    <w:rsid w:val="002D354A"/>
    <w:rsid w:val="002D40DE"/>
    <w:rsid w:val="002D5B25"/>
    <w:rsid w:val="002D5ED0"/>
    <w:rsid w:val="002E28E9"/>
    <w:rsid w:val="002E4F09"/>
    <w:rsid w:val="002E7293"/>
    <w:rsid w:val="002F071F"/>
    <w:rsid w:val="002F15DD"/>
    <w:rsid w:val="002F1661"/>
    <w:rsid w:val="00303DC8"/>
    <w:rsid w:val="00305CF6"/>
    <w:rsid w:val="00306635"/>
    <w:rsid w:val="00311E97"/>
    <w:rsid w:val="00312125"/>
    <w:rsid w:val="00312254"/>
    <w:rsid w:val="00312F95"/>
    <w:rsid w:val="00314D38"/>
    <w:rsid w:val="00316615"/>
    <w:rsid w:val="00317BF7"/>
    <w:rsid w:val="00320F6A"/>
    <w:rsid w:val="00322611"/>
    <w:rsid w:val="00323F6E"/>
    <w:rsid w:val="003241D8"/>
    <w:rsid w:val="00326605"/>
    <w:rsid w:val="0033011B"/>
    <w:rsid w:val="00342964"/>
    <w:rsid w:val="00344BE5"/>
    <w:rsid w:val="00347071"/>
    <w:rsid w:val="00347678"/>
    <w:rsid w:val="00347738"/>
    <w:rsid w:val="00350180"/>
    <w:rsid w:val="00351631"/>
    <w:rsid w:val="0035261B"/>
    <w:rsid w:val="003546D8"/>
    <w:rsid w:val="00354C5D"/>
    <w:rsid w:val="003552A3"/>
    <w:rsid w:val="00360C9D"/>
    <w:rsid w:val="003635E3"/>
    <w:rsid w:val="003641F9"/>
    <w:rsid w:val="00364740"/>
    <w:rsid w:val="00364D74"/>
    <w:rsid w:val="003651B0"/>
    <w:rsid w:val="00366519"/>
    <w:rsid w:val="00370436"/>
    <w:rsid w:val="003711B3"/>
    <w:rsid w:val="00372C9E"/>
    <w:rsid w:val="00374EF9"/>
    <w:rsid w:val="0037571A"/>
    <w:rsid w:val="00380D25"/>
    <w:rsid w:val="00386F3E"/>
    <w:rsid w:val="00387E10"/>
    <w:rsid w:val="0039087B"/>
    <w:rsid w:val="003908BA"/>
    <w:rsid w:val="00390C92"/>
    <w:rsid w:val="00390EAB"/>
    <w:rsid w:val="003915BE"/>
    <w:rsid w:val="003939A0"/>
    <w:rsid w:val="00393F45"/>
    <w:rsid w:val="00397496"/>
    <w:rsid w:val="003A2D85"/>
    <w:rsid w:val="003A4E95"/>
    <w:rsid w:val="003A546E"/>
    <w:rsid w:val="003A6337"/>
    <w:rsid w:val="003B17AA"/>
    <w:rsid w:val="003B4DB9"/>
    <w:rsid w:val="003C2810"/>
    <w:rsid w:val="003D060F"/>
    <w:rsid w:val="003D114D"/>
    <w:rsid w:val="003D3E93"/>
    <w:rsid w:val="003D61D2"/>
    <w:rsid w:val="003E0217"/>
    <w:rsid w:val="003E09BF"/>
    <w:rsid w:val="003E1A1B"/>
    <w:rsid w:val="003E22A5"/>
    <w:rsid w:val="003E3B91"/>
    <w:rsid w:val="003E58AE"/>
    <w:rsid w:val="003E6BCD"/>
    <w:rsid w:val="003E72CD"/>
    <w:rsid w:val="003F35F6"/>
    <w:rsid w:val="003F3F0D"/>
    <w:rsid w:val="003F73C7"/>
    <w:rsid w:val="00410843"/>
    <w:rsid w:val="0041094C"/>
    <w:rsid w:val="00412E47"/>
    <w:rsid w:val="004171B1"/>
    <w:rsid w:val="00417CE4"/>
    <w:rsid w:val="004243EF"/>
    <w:rsid w:val="004319D4"/>
    <w:rsid w:val="004347A5"/>
    <w:rsid w:val="004359B7"/>
    <w:rsid w:val="00442256"/>
    <w:rsid w:val="00447629"/>
    <w:rsid w:val="00451E07"/>
    <w:rsid w:val="00453E08"/>
    <w:rsid w:val="00455936"/>
    <w:rsid w:val="0045599D"/>
    <w:rsid w:val="004605D9"/>
    <w:rsid w:val="004635A7"/>
    <w:rsid w:val="004657FD"/>
    <w:rsid w:val="004671B8"/>
    <w:rsid w:val="004677DC"/>
    <w:rsid w:val="0047103D"/>
    <w:rsid w:val="00471FE2"/>
    <w:rsid w:val="00472A19"/>
    <w:rsid w:val="004751C7"/>
    <w:rsid w:val="004755D9"/>
    <w:rsid w:val="00475A10"/>
    <w:rsid w:val="004767CD"/>
    <w:rsid w:val="00476FB3"/>
    <w:rsid w:val="00477484"/>
    <w:rsid w:val="0048416D"/>
    <w:rsid w:val="00496938"/>
    <w:rsid w:val="0049706E"/>
    <w:rsid w:val="004A0E13"/>
    <w:rsid w:val="004A34C3"/>
    <w:rsid w:val="004A70AA"/>
    <w:rsid w:val="004A7A41"/>
    <w:rsid w:val="004B0C8E"/>
    <w:rsid w:val="004B0F88"/>
    <w:rsid w:val="004B2D41"/>
    <w:rsid w:val="004B3C34"/>
    <w:rsid w:val="004B7636"/>
    <w:rsid w:val="004C316A"/>
    <w:rsid w:val="004C5524"/>
    <w:rsid w:val="004C5F8F"/>
    <w:rsid w:val="004C6859"/>
    <w:rsid w:val="004D038B"/>
    <w:rsid w:val="004D041E"/>
    <w:rsid w:val="004D4DE6"/>
    <w:rsid w:val="004D5608"/>
    <w:rsid w:val="004D5C2D"/>
    <w:rsid w:val="004E056B"/>
    <w:rsid w:val="004E0EE3"/>
    <w:rsid w:val="004F17FD"/>
    <w:rsid w:val="004F1A8F"/>
    <w:rsid w:val="004F289B"/>
    <w:rsid w:val="004F3D00"/>
    <w:rsid w:val="004F4D49"/>
    <w:rsid w:val="005008C8"/>
    <w:rsid w:val="005017B0"/>
    <w:rsid w:val="00503505"/>
    <w:rsid w:val="005040DD"/>
    <w:rsid w:val="0051150B"/>
    <w:rsid w:val="00512B60"/>
    <w:rsid w:val="00514790"/>
    <w:rsid w:val="00514894"/>
    <w:rsid w:val="00514B8C"/>
    <w:rsid w:val="00514CFD"/>
    <w:rsid w:val="0052216D"/>
    <w:rsid w:val="00522B60"/>
    <w:rsid w:val="00524056"/>
    <w:rsid w:val="005261CD"/>
    <w:rsid w:val="00530053"/>
    <w:rsid w:val="005319D9"/>
    <w:rsid w:val="00531E80"/>
    <w:rsid w:val="005343A0"/>
    <w:rsid w:val="005343B2"/>
    <w:rsid w:val="00536332"/>
    <w:rsid w:val="005364A3"/>
    <w:rsid w:val="005377FA"/>
    <w:rsid w:val="00541DD4"/>
    <w:rsid w:val="00544617"/>
    <w:rsid w:val="00545C34"/>
    <w:rsid w:val="0055047F"/>
    <w:rsid w:val="005505A9"/>
    <w:rsid w:val="005524E9"/>
    <w:rsid w:val="00554344"/>
    <w:rsid w:val="00554C39"/>
    <w:rsid w:val="00555E69"/>
    <w:rsid w:val="00557641"/>
    <w:rsid w:val="0056079D"/>
    <w:rsid w:val="00561F8C"/>
    <w:rsid w:val="0057389A"/>
    <w:rsid w:val="0057406B"/>
    <w:rsid w:val="00574824"/>
    <w:rsid w:val="00576138"/>
    <w:rsid w:val="005764B1"/>
    <w:rsid w:val="0058207D"/>
    <w:rsid w:val="00583827"/>
    <w:rsid w:val="00584E3E"/>
    <w:rsid w:val="00585F85"/>
    <w:rsid w:val="005912F3"/>
    <w:rsid w:val="00592879"/>
    <w:rsid w:val="00593DAF"/>
    <w:rsid w:val="00595331"/>
    <w:rsid w:val="005972E7"/>
    <w:rsid w:val="005A188B"/>
    <w:rsid w:val="005A2668"/>
    <w:rsid w:val="005A4E60"/>
    <w:rsid w:val="005B38F3"/>
    <w:rsid w:val="005B5089"/>
    <w:rsid w:val="005C2564"/>
    <w:rsid w:val="005C3B12"/>
    <w:rsid w:val="005C65CF"/>
    <w:rsid w:val="005C749B"/>
    <w:rsid w:val="005C7EF3"/>
    <w:rsid w:val="005D1D9F"/>
    <w:rsid w:val="005D28BA"/>
    <w:rsid w:val="005D2D59"/>
    <w:rsid w:val="005D4ECA"/>
    <w:rsid w:val="005E1731"/>
    <w:rsid w:val="005E38E8"/>
    <w:rsid w:val="005E439B"/>
    <w:rsid w:val="005E5BCC"/>
    <w:rsid w:val="005E7941"/>
    <w:rsid w:val="005F0877"/>
    <w:rsid w:val="005F0B98"/>
    <w:rsid w:val="005F0BB8"/>
    <w:rsid w:val="005F38F4"/>
    <w:rsid w:val="005F3AA9"/>
    <w:rsid w:val="005F4B5D"/>
    <w:rsid w:val="006007E9"/>
    <w:rsid w:val="006030ED"/>
    <w:rsid w:val="00606C43"/>
    <w:rsid w:val="00613348"/>
    <w:rsid w:val="00614C90"/>
    <w:rsid w:val="00617D1B"/>
    <w:rsid w:val="00620630"/>
    <w:rsid w:val="006252D8"/>
    <w:rsid w:val="0062534D"/>
    <w:rsid w:val="006267F9"/>
    <w:rsid w:val="00627BC1"/>
    <w:rsid w:val="00631582"/>
    <w:rsid w:val="006324C6"/>
    <w:rsid w:val="006343F1"/>
    <w:rsid w:val="00635BBA"/>
    <w:rsid w:val="0063663F"/>
    <w:rsid w:val="00636E3B"/>
    <w:rsid w:val="00642691"/>
    <w:rsid w:val="00642FB9"/>
    <w:rsid w:val="0064397A"/>
    <w:rsid w:val="00645BED"/>
    <w:rsid w:val="0064643E"/>
    <w:rsid w:val="006546E4"/>
    <w:rsid w:val="00660A7B"/>
    <w:rsid w:val="00661775"/>
    <w:rsid w:val="006638C9"/>
    <w:rsid w:val="006652DC"/>
    <w:rsid w:val="006673D6"/>
    <w:rsid w:val="006706E0"/>
    <w:rsid w:val="00671CDE"/>
    <w:rsid w:val="006721C6"/>
    <w:rsid w:val="00692161"/>
    <w:rsid w:val="00693105"/>
    <w:rsid w:val="00694C5E"/>
    <w:rsid w:val="00695763"/>
    <w:rsid w:val="006A3648"/>
    <w:rsid w:val="006A4E6C"/>
    <w:rsid w:val="006A534C"/>
    <w:rsid w:val="006A5DFD"/>
    <w:rsid w:val="006B6D22"/>
    <w:rsid w:val="006C1F2B"/>
    <w:rsid w:val="006C4C80"/>
    <w:rsid w:val="006D1540"/>
    <w:rsid w:val="006D422E"/>
    <w:rsid w:val="006D46A3"/>
    <w:rsid w:val="006E2AEB"/>
    <w:rsid w:val="006E4EA7"/>
    <w:rsid w:val="006E62EB"/>
    <w:rsid w:val="006E7B7F"/>
    <w:rsid w:val="006F512D"/>
    <w:rsid w:val="00701738"/>
    <w:rsid w:val="00702405"/>
    <w:rsid w:val="00706D32"/>
    <w:rsid w:val="00710576"/>
    <w:rsid w:val="0071279D"/>
    <w:rsid w:val="007157E7"/>
    <w:rsid w:val="0071745E"/>
    <w:rsid w:val="00717B43"/>
    <w:rsid w:val="0072009D"/>
    <w:rsid w:val="00723EB9"/>
    <w:rsid w:val="007302D2"/>
    <w:rsid w:val="00733083"/>
    <w:rsid w:val="00736706"/>
    <w:rsid w:val="00740E33"/>
    <w:rsid w:val="00741EC2"/>
    <w:rsid w:val="00742650"/>
    <w:rsid w:val="00743817"/>
    <w:rsid w:val="007445A3"/>
    <w:rsid w:val="00744653"/>
    <w:rsid w:val="00747AA0"/>
    <w:rsid w:val="007522DD"/>
    <w:rsid w:val="00752A6E"/>
    <w:rsid w:val="007630D2"/>
    <w:rsid w:val="007661F7"/>
    <w:rsid w:val="0076691E"/>
    <w:rsid w:val="00770291"/>
    <w:rsid w:val="007703BB"/>
    <w:rsid w:val="00772174"/>
    <w:rsid w:val="00773671"/>
    <w:rsid w:val="00773EC7"/>
    <w:rsid w:val="00774663"/>
    <w:rsid w:val="00775FCB"/>
    <w:rsid w:val="007820ED"/>
    <w:rsid w:val="00792F3B"/>
    <w:rsid w:val="00794EFE"/>
    <w:rsid w:val="0079511F"/>
    <w:rsid w:val="007A0770"/>
    <w:rsid w:val="007A12A1"/>
    <w:rsid w:val="007A3137"/>
    <w:rsid w:val="007A4287"/>
    <w:rsid w:val="007A44EC"/>
    <w:rsid w:val="007A670B"/>
    <w:rsid w:val="007A6C6C"/>
    <w:rsid w:val="007B0653"/>
    <w:rsid w:val="007B14BE"/>
    <w:rsid w:val="007B2E9D"/>
    <w:rsid w:val="007B6E95"/>
    <w:rsid w:val="007B79AA"/>
    <w:rsid w:val="007C2693"/>
    <w:rsid w:val="007C5DA6"/>
    <w:rsid w:val="007C62B1"/>
    <w:rsid w:val="007C648D"/>
    <w:rsid w:val="007C6517"/>
    <w:rsid w:val="007C658E"/>
    <w:rsid w:val="007C708B"/>
    <w:rsid w:val="007C7EBD"/>
    <w:rsid w:val="007D189A"/>
    <w:rsid w:val="007D18D6"/>
    <w:rsid w:val="007D45F6"/>
    <w:rsid w:val="007D51A6"/>
    <w:rsid w:val="007E4376"/>
    <w:rsid w:val="007E5055"/>
    <w:rsid w:val="007E7DEB"/>
    <w:rsid w:val="007F4FE2"/>
    <w:rsid w:val="007F6F16"/>
    <w:rsid w:val="007F712A"/>
    <w:rsid w:val="00801271"/>
    <w:rsid w:val="00801482"/>
    <w:rsid w:val="008047D0"/>
    <w:rsid w:val="00806087"/>
    <w:rsid w:val="00810283"/>
    <w:rsid w:val="0081256F"/>
    <w:rsid w:val="0081417D"/>
    <w:rsid w:val="00815163"/>
    <w:rsid w:val="00815197"/>
    <w:rsid w:val="00816AE0"/>
    <w:rsid w:val="00816EF1"/>
    <w:rsid w:val="0081737B"/>
    <w:rsid w:val="008233FB"/>
    <w:rsid w:val="0082377F"/>
    <w:rsid w:val="008239DB"/>
    <w:rsid w:val="00823AFE"/>
    <w:rsid w:val="00831EFE"/>
    <w:rsid w:val="00840B8C"/>
    <w:rsid w:val="008416CF"/>
    <w:rsid w:val="0084418D"/>
    <w:rsid w:val="00844C62"/>
    <w:rsid w:val="008470E0"/>
    <w:rsid w:val="00847368"/>
    <w:rsid w:val="00847DEE"/>
    <w:rsid w:val="00851CEE"/>
    <w:rsid w:val="00853022"/>
    <w:rsid w:val="00854593"/>
    <w:rsid w:val="00856459"/>
    <w:rsid w:val="0085706A"/>
    <w:rsid w:val="00860561"/>
    <w:rsid w:val="008607ED"/>
    <w:rsid w:val="00860B07"/>
    <w:rsid w:val="00860B60"/>
    <w:rsid w:val="008642EF"/>
    <w:rsid w:val="00866914"/>
    <w:rsid w:val="00873C68"/>
    <w:rsid w:val="00873FA2"/>
    <w:rsid w:val="008821B6"/>
    <w:rsid w:val="00882795"/>
    <w:rsid w:val="00882B37"/>
    <w:rsid w:val="00885D76"/>
    <w:rsid w:val="00887461"/>
    <w:rsid w:val="00890542"/>
    <w:rsid w:val="008913CD"/>
    <w:rsid w:val="0089192C"/>
    <w:rsid w:val="00895567"/>
    <w:rsid w:val="008A121B"/>
    <w:rsid w:val="008A19F3"/>
    <w:rsid w:val="008A3C7E"/>
    <w:rsid w:val="008A447D"/>
    <w:rsid w:val="008A7235"/>
    <w:rsid w:val="008B1494"/>
    <w:rsid w:val="008B1742"/>
    <w:rsid w:val="008B2FF6"/>
    <w:rsid w:val="008B358C"/>
    <w:rsid w:val="008B3835"/>
    <w:rsid w:val="008B5671"/>
    <w:rsid w:val="008B57AD"/>
    <w:rsid w:val="008C0D47"/>
    <w:rsid w:val="008C2900"/>
    <w:rsid w:val="008C30AA"/>
    <w:rsid w:val="008C3D9C"/>
    <w:rsid w:val="008C6310"/>
    <w:rsid w:val="008C7FE7"/>
    <w:rsid w:val="008D417C"/>
    <w:rsid w:val="008D5505"/>
    <w:rsid w:val="008D6356"/>
    <w:rsid w:val="008E007E"/>
    <w:rsid w:val="008F4105"/>
    <w:rsid w:val="008F656C"/>
    <w:rsid w:val="008F6FA6"/>
    <w:rsid w:val="00907058"/>
    <w:rsid w:val="0090747E"/>
    <w:rsid w:val="009078D1"/>
    <w:rsid w:val="00912AA6"/>
    <w:rsid w:val="009156C9"/>
    <w:rsid w:val="0092285C"/>
    <w:rsid w:val="00922A0E"/>
    <w:rsid w:val="009236FA"/>
    <w:rsid w:val="00930B24"/>
    <w:rsid w:val="00931494"/>
    <w:rsid w:val="00940731"/>
    <w:rsid w:val="00941637"/>
    <w:rsid w:val="00944557"/>
    <w:rsid w:val="00946002"/>
    <w:rsid w:val="00946800"/>
    <w:rsid w:val="00950955"/>
    <w:rsid w:val="0095138C"/>
    <w:rsid w:val="0095256F"/>
    <w:rsid w:val="0095519B"/>
    <w:rsid w:val="00955863"/>
    <w:rsid w:val="00957C73"/>
    <w:rsid w:val="00962BF3"/>
    <w:rsid w:val="00964965"/>
    <w:rsid w:val="0096798D"/>
    <w:rsid w:val="00967B3C"/>
    <w:rsid w:val="00970E98"/>
    <w:rsid w:val="009730DA"/>
    <w:rsid w:val="0097494B"/>
    <w:rsid w:val="0097511E"/>
    <w:rsid w:val="0098081B"/>
    <w:rsid w:val="0098133E"/>
    <w:rsid w:val="009863FC"/>
    <w:rsid w:val="0098708B"/>
    <w:rsid w:val="00987648"/>
    <w:rsid w:val="00990EAC"/>
    <w:rsid w:val="00991D11"/>
    <w:rsid w:val="0099717C"/>
    <w:rsid w:val="00997825"/>
    <w:rsid w:val="009A1448"/>
    <w:rsid w:val="009A1AA4"/>
    <w:rsid w:val="009A1CB3"/>
    <w:rsid w:val="009A70B4"/>
    <w:rsid w:val="009A78AA"/>
    <w:rsid w:val="009A79D1"/>
    <w:rsid w:val="009B0263"/>
    <w:rsid w:val="009B24E7"/>
    <w:rsid w:val="009B7A24"/>
    <w:rsid w:val="009C0287"/>
    <w:rsid w:val="009C04FB"/>
    <w:rsid w:val="009C1069"/>
    <w:rsid w:val="009C120D"/>
    <w:rsid w:val="009C15AC"/>
    <w:rsid w:val="009C1E84"/>
    <w:rsid w:val="009C23C0"/>
    <w:rsid w:val="009C2712"/>
    <w:rsid w:val="009C36DE"/>
    <w:rsid w:val="009C5201"/>
    <w:rsid w:val="009C62A8"/>
    <w:rsid w:val="009C6785"/>
    <w:rsid w:val="009C6F12"/>
    <w:rsid w:val="009C7D66"/>
    <w:rsid w:val="009D477E"/>
    <w:rsid w:val="009D483E"/>
    <w:rsid w:val="009D5528"/>
    <w:rsid w:val="009D6117"/>
    <w:rsid w:val="009D69EC"/>
    <w:rsid w:val="009D6F8E"/>
    <w:rsid w:val="009E11B6"/>
    <w:rsid w:val="009E49AC"/>
    <w:rsid w:val="009E5979"/>
    <w:rsid w:val="009F1C8A"/>
    <w:rsid w:val="009F59D7"/>
    <w:rsid w:val="00A00224"/>
    <w:rsid w:val="00A01FF4"/>
    <w:rsid w:val="00A0279B"/>
    <w:rsid w:val="00A06116"/>
    <w:rsid w:val="00A11604"/>
    <w:rsid w:val="00A17240"/>
    <w:rsid w:val="00A207C4"/>
    <w:rsid w:val="00A22E7D"/>
    <w:rsid w:val="00A23DAC"/>
    <w:rsid w:val="00A24D5F"/>
    <w:rsid w:val="00A26122"/>
    <w:rsid w:val="00A328A8"/>
    <w:rsid w:val="00A33DC7"/>
    <w:rsid w:val="00A34F8A"/>
    <w:rsid w:val="00A351C0"/>
    <w:rsid w:val="00A3550C"/>
    <w:rsid w:val="00A361B6"/>
    <w:rsid w:val="00A43971"/>
    <w:rsid w:val="00A43D43"/>
    <w:rsid w:val="00A46559"/>
    <w:rsid w:val="00A50020"/>
    <w:rsid w:val="00A50EA5"/>
    <w:rsid w:val="00A51A5D"/>
    <w:rsid w:val="00A5270B"/>
    <w:rsid w:val="00A52CF3"/>
    <w:rsid w:val="00A54F03"/>
    <w:rsid w:val="00A55D3D"/>
    <w:rsid w:val="00A6154E"/>
    <w:rsid w:val="00A6179E"/>
    <w:rsid w:val="00A6195E"/>
    <w:rsid w:val="00A631A3"/>
    <w:rsid w:val="00A63893"/>
    <w:rsid w:val="00A64A7D"/>
    <w:rsid w:val="00A6518F"/>
    <w:rsid w:val="00A66360"/>
    <w:rsid w:val="00A66FCC"/>
    <w:rsid w:val="00A67E0B"/>
    <w:rsid w:val="00A70C76"/>
    <w:rsid w:val="00A73350"/>
    <w:rsid w:val="00A7464D"/>
    <w:rsid w:val="00A74F98"/>
    <w:rsid w:val="00A74FA4"/>
    <w:rsid w:val="00A75EA1"/>
    <w:rsid w:val="00A80780"/>
    <w:rsid w:val="00A82498"/>
    <w:rsid w:val="00A83BF3"/>
    <w:rsid w:val="00A84C13"/>
    <w:rsid w:val="00A9069A"/>
    <w:rsid w:val="00A91942"/>
    <w:rsid w:val="00A92F6A"/>
    <w:rsid w:val="00A93B7E"/>
    <w:rsid w:val="00AA02BF"/>
    <w:rsid w:val="00AA2647"/>
    <w:rsid w:val="00AA2975"/>
    <w:rsid w:val="00AA487E"/>
    <w:rsid w:val="00AA50F6"/>
    <w:rsid w:val="00AA648E"/>
    <w:rsid w:val="00AB047F"/>
    <w:rsid w:val="00AB276B"/>
    <w:rsid w:val="00AB3153"/>
    <w:rsid w:val="00AB465D"/>
    <w:rsid w:val="00AB7875"/>
    <w:rsid w:val="00AC32AB"/>
    <w:rsid w:val="00AC354C"/>
    <w:rsid w:val="00AC4E4C"/>
    <w:rsid w:val="00AC4F31"/>
    <w:rsid w:val="00AC53A7"/>
    <w:rsid w:val="00AD0740"/>
    <w:rsid w:val="00AD1143"/>
    <w:rsid w:val="00AD1E5B"/>
    <w:rsid w:val="00AD74DC"/>
    <w:rsid w:val="00AE10E0"/>
    <w:rsid w:val="00AE4CE5"/>
    <w:rsid w:val="00AE73C1"/>
    <w:rsid w:val="00AF24BA"/>
    <w:rsid w:val="00AF478D"/>
    <w:rsid w:val="00AF7368"/>
    <w:rsid w:val="00AF7668"/>
    <w:rsid w:val="00B05703"/>
    <w:rsid w:val="00B06B73"/>
    <w:rsid w:val="00B10F64"/>
    <w:rsid w:val="00B11045"/>
    <w:rsid w:val="00B125F0"/>
    <w:rsid w:val="00B24CEB"/>
    <w:rsid w:val="00B24F8A"/>
    <w:rsid w:val="00B27F07"/>
    <w:rsid w:val="00B3164A"/>
    <w:rsid w:val="00B3320F"/>
    <w:rsid w:val="00B36C5A"/>
    <w:rsid w:val="00B37E6B"/>
    <w:rsid w:val="00B406B0"/>
    <w:rsid w:val="00B4157D"/>
    <w:rsid w:val="00B426FB"/>
    <w:rsid w:val="00B524BF"/>
    <w:rsid w:val="00B5374F"/>
    <w:rsid w:val="00B54C31"/>
    <w:rsid w:val="00B5582D"/>
    <w:rsid w:val="00B62D3F"/>
    <w:rsid w:val="00B63A5B"/>
    <w:rsid w:val="00B6451B"/>
    <w:rsid w:val="00B6574F"/>
    <w:rsid w:val="00B6663A"/>
    <w:rsid w:val="00B70F3A"/>
    <w:rsid w:val="00B7174E"/>
    <w:rsid w:val="00B7560F"/>
    <w:rsid w:val="00B775B6"/>
    <w:rsid w:val="00B82D1C"/>
    <w:rsid w:val="00B82F27"/>
    <w:rsid w:val="00B83C5A"/>
    <w:rsid w:val="00B84157"/>
    <w:rsid w:val="00B91FBA"/>
    <w:rsid w:val="00B9362E"/>
    <w:rsid w:val="00B97E6E"/>
    <w:rsid w:val="00BA3D8F"/>
    <w:rsid w:val="00BA6C74"/>
    <w:rsid w:val="00BB0350"/>
    <w:rsid w:val="00BB3892"/>
    <w:rsid w:val="00BB41FD"/>
    <w:rsid w:val="00BB7AEE"/>
    <w:rsid w:val="00BC17B4"/>
    <w:rsid w:val="00BC1E19"/>
    <w:rsid w:val="00BC283C"/>
    <w:rsid w:val="00BC700E"/>
    <w:rsid w:val="00BD2B75"/>
    <w:rsid w:val="00BD4416"/>
    <w:rsid w:val="00BD442E"/>
    <w:rsid w:val="00BD539B"/>
    <w:rsid w:val="00BD5CC7"/>
    <w:rsid w:val="00BD6EDB"/>
    <w:rsid w:val="00BD738C"/>
    <w:rsid w:val="00BD75E2"/>
    <w:rsid w:val="00BE1813"/>
    <w:rsid w:val="00BE39B8"/>
    <w:rsid w:val="00BE71FF"/>
    <w:rsid w:val="00BE754A"/>
    <w:rsid w:val="00BF0033"/>
    <w:rsid w:val="00BF1718"/>
    <w:rsid w:val="00BF44A4"/>
    <w:rsid w:val="00BF5459"/>
    <w:rsid w:val="00BF69CF"/>
    <w:rsid w:val="00BF7BFF"/>
    <w:rsid w:val="00C00EEE"/>
    <w:rsid w:val="00C035AA"/>
    <w:rsid w:val="00C06F65"/>
    <w:rsid w:val="00C07B65"/>
    <w:rsid w:val="00C105A1"/>
    <w:rsid w:val="00C10B2D"/>
    <w:rsid w:val="00C11D9D"/>
    <w:rsid w:val="00C11E33"/>
    <w:rsid w:val="00C122F9"/>
    <w:rsid w:val="00C157CA"/>
    <w:rsid w:val="00C1672E"/>
    <w:rsid w:val="00C1681F"/>
    <w:rsid w:val="00C17471"/>
    <w:rsid w:val="00C17699"/>
    <w:rsid w:val="00C20705"/>
    <w:rsid w:val="00C2408C"/>
    <w:rsid w:val="00C42613"/>
    <w:rsid w:val="00C435ED"/>
    <w:rsid w:val="00C44C8B"/>
    <w:rsid w:val="00C44F52"/>
    <w:rsid w:val="00C51500"/>
    <w:rsid w:val="00C52A0D"/>
    <w:rsid w:val="00C54C56"/>
    <w:rsid w:val="00C54F79"/>
    <w:rsid w:val="00C55A81"/>
    <w:rsid w:val="00C61DF4"/>
    <w:rsid w:val="00C6209C"/>
    <w:rsid w:val="00C64FBC"/>
    <w:rsid w:val="00C70AD5"/>
    <w:rsid w:val="00C837CC"/>
    <w:rsid w:val="00C84375"/>
    <w:rsid w:val="00C86701"/>
    <w:rsid w:val="00C876FB"/>
    <w:rsid w:val="00C8774D"/>
    <w:rsid w:val="00C92C19"/>
    <w:rsid w:val="00C9376A"/>
    <w:rsid w:val="00C937BD"/>
    <w:rsid w:val="00C93C3A"/>
    <w:rsid w:val="00C96227"/>
    <w:rsid w:val="00CA3112"/>
    <w:rsid w:val="00CA462A"/>
    <w:rsid w:val="00CA46E3"/>
    <w:rsid w:val="00CB117C"/>
    <w:rsid w:val="00CB1422"/>
    <w:rsid w:val="00CB211A"/>
    <w:rsid w:val="00CB3A35"/>
    <w:rsid w:val="00CB637D"/>
    <w:rsid w:val="00CB7454"/>
    <w:rsid w:val="00CC3B6C"/>
    <w:rsid w:val="00CD1405"/>
    <w:rsid w:val="00CE3A3D"/>
    <w:rsid w:val="00CE6CE2"/>
    <w:rsid w:val="00CE7A30"/>
    <w:rsid w:val="00CE7A85"/>
    <w:rsid w:val="00CE7EA5"/>
    <w:rsid w:val="00CF3B09"/>
    <w:rsid w:val="00CF4EF6"/>
    <w:rsid w:val="00D0476C"/>
    <w:rsid w:val="00D04C5F"/>
    <w:rsid w:val="00D065A6"/>
    <w:rsid w:val="00D1204C"/>
    <w:rsid w:val="00D1695C"/>
    <w:rsid w:val="00D16E5C"/>
    <w:rsid w:val="00D22772"/>
    <w:rsid w:val="00D24A5D"/>
    <w:rsid w:val="00D25161"/>
    <w:rsid w:val="00D25CD9"/>
    <w:rsid w:val="00D26A08"/>
    <w:rsid w:val="00D26D9F"/>
    <w:rsid w:val="00D270A5"/>
    <w:rsid w:val="00D2756B"/>
    <w:rsid w:val="00D3115C"/>
    <w:rsid w:val="00D31A36"/>
    <w:rsid w:val="00D37FCB"/>
    <w:rsid w:val="00D4023D"/>
    <w:rsid w:val="00D4069A"/>
    <w:rsid w:val="00D47940"/>
    <w:rsid w:val="00D54ECC"/>
    <w:rsid w:val="00D56B53"/>
    <w:rsid w:val="00D57D8D"/>
    <w:rsid w:val="00D664C5"/>
    <w:rsid w:val="00D7189D"/>
    <w:rsid w:val="00D730CA"/>
    <w:rsid w:val="00D7373A"/>
    <w:rsid w:val="00D7697C"/>
    <w:rsid w:val="00D76F49"/>
    <w:rsid w:val="00D801DF"/>
    <w:rsid w:val="00D80B87"/>
    <w:rsid w:val="00D85661"/>
    <w:rsid w:val="00D86307"/>
    <w:rsid w:val="00D8678A"/>
    <w:rsid w:val="00D9073F"/>
    <w:rsid w:val="00D94F64"/>
    <w:rsid w:val="00D97443"/>
    <w:rsid w:val="00D97771"/>
    <w:rsid w:val="00D978E4"/>
    <w:rsid w:val="00DA06ED"/>
    <w:rsid w:val="00DA33AC"/>
    <w:rsid w:val="00DA5B87"/>
    <w:rsid w:val="00DA64D0"/>
    <w:rsid w:val="00DA6582"/>
    <w:rsid w:val="00DA7887"/>
    <w:rsid w:val="00DB0DFE"/>
    <w:rsid w:val="00DB3343"/>
    <w:rsid w:val="00DB67CB"/>
    <w:rsid w:val="00DB6C83"/>
    <w:rsid w:val="00DC0590"/>
    <w:rsid w:val="00DC22C2"/>
    <w:rsid w:val="00DC55ED"/>
    <w:rsid w:val="00DC56EC"/>
    <w:rsid w:val="00DC575A"/>
    <w:rsid w:val="00DC5FE1"/>
    <w:rsid w:val="00DD11E8"/>
    <w:rsid w:val="00DD2B98"/>
    <w:rsid w:val="00DD4754"/>
    <w:rsid w:val="00DD5703"/>
    <w:rsid w:val="00DE03C1"/>
    <w:rsid w:val="00DE0FB8"/>
    <w:rsid w:val="00DE18B5"/>
    <w:rsid w:val="00DE41F0"/>
    <w:rsid w:val="00DE6AD7"/>
    <w:rsid w:val="00DE6ED9"/>
    <w:rsid w:val="00DF09F4"/>
    <w:rsid w:val="00DF7A11"/>
    <w:rsid w:val="00E0021E"/>
    <w:rsid w:val="00E0128E"/>
    <w:rsid w:val="00E02E0B"/>
    <w:rsid w:val="00E0593E"/>
    <w:rsid w:val="00E108D9"/>
    <w:rsid w:val="00E10D5C"/>
    <w:rsid w:val="00E134AB"/>
    <w:rsid w:val="00E142E8"/>
    <w:rsid w:val="00E208B0"/>
    <w:rsid w:val="00E2526A"/>
    <w:rsid w:val="00E26185"/>
    <w:rsid w:val="00E26720"/>
    <w:rsid w:val="00E27EF7"/>
    <w:rsid w:val="00E337F9"/>
    <w:rsid w:val="00E33DC5"/>
    <w:rsid w:val="00E360B0"/>
    <w:rsid w:val="00E36DF7"/>
    <w:rsid w:val="00E41AEE"/>
    <w:rsid w:val="00E41F3E"/>
    <w:rsid w:val="00E4794F"/>
    <w:rsid w:val="00E508A7"/>
    <w:rsid w:val="00E50F28"/>
    <w:rsid w:val="00E51A6E"/>
    <w:rsid w:val="00E60A44"/>
    <w:rsid w:val="00E61B22"/>
    <w:rsid w:val="00E64ADB"/>
    <w:rsid w:val="00E666EA"/>
    <w:rsid w:val="00E74087"/>
    <w:rsid w:val="00E740D7"/>
    <w:rsid w:val="00E819D6"/>
    <w:rsid w:val="00E819EE"/>
    <w:rsid w:val="00E855B2"/>
    <w:rsid w:val="00E85CEA"/>
    <w:rsid w:val="00E8690C"/>
    <w:rsid w:val="00E91743"/>
    <w:rsid w:val="00E91BB1"/>
    <w:rsid w:val="00E92B1B"/>
    <w:rsid w:val="00E931E9"/>
    <w:rsid w:val="00E93791"/>
    <w:rsid w:val="00E95841"/>
    <w:rsid w:val="00E97C53"/>
    <w:rsid w:val="00EA1527"/>
    <w:rsid w:val="00EA6493"/>
    <w:rsid w:val="00EA70F3"/>
    <w:rsid w:val="00EA7476"/>
    <w:rsid w:val="00EB0651"/>
    <w:rsid w:val="00EB0AD5"/>
    <w:rsid w:val="00EB0B1B"/>
    <w:rsid w:val="00EB1963"/>
    <w:rsid w:val="00EB1F89"/>
    <w:rsid w:val="00EB1FC2"/>
    <w:rsid w:val="00EB6998"/>
    <w:rsid w:val="00EB6A0B"/>
    <w:rsid w:val="00EC14DF"/>
    <w:rsid w:val="00EC1BB9"/>
    <w:rsid w:val="00EC2238"/>
    <w:rsid w:val="00ED0718"/>
    <w:rsid w:val="00ED3B32"/>
    <w:rsid w:val="00ED4484"/>
    <w:rsid w:val="00ED44B1"/>
    <w:rsid w:val="00ED4D26"/>
    <w:rsid w:val="00ED6B45"/>
    <w:rsid w:val="00ED7346"/>
    <w:rsid w:val="00ED77F3"/>
    <w:rsid w:val="00EE26B0"/>
    <w:rsid w:val="00EE4546"/>
    <w:rsid w:val="00EE45D4"/>
    <w:rsid w:val="00EF1410"/>
    <w:rsid w:val="00EF491E"/>
    <w:rsid w:val="00F001CD"/>
    <w:rsid w:val="00F015B5"/>
    <w:rsid w:val="00F05016"/>
    <w:rsid w:val="00F05BB5"/>
    <w:rsid w:val="00F113BF"/>
    <w:rsid w:val="00F14A0F"/>
    <w:rsid w:val="00F15A0A"/>
    <w:rsid w:val="00F20520"/>
    <w:rsid w:val="00F20633"/>
    <w:rsid w:val="00F20ED0"/>
    <w:rsid w:val="00F2337D"/>
    <w:rsid w:val="00F243CC"/>
    <w:rsid w:val="00F25908"/>
    <w:rsid w:val="00F26E37"/>
    <w:rsid w:val="00F32A7C"/>
    <w:rsid w:val="00F34EC4"/>
    <w:rsid w:val="00F374E5"/>
    <w:rsid w:val="00F40083"/>
    <w:rsid w:val="00F4271F"/>
    <w:rsid w:val="00F44924"/>
    <w:rsid w:val="00F44E9A"/>
    <w:rsid w:val="00F501A6"/>
    <w:rsid w:val="00F541DA"/>
    <w:rsid w:val="00F5534E"/>
    <w:rsid w:val="00F6042B"/>
    <w:rsid w:val="00F62A47"/>
    <w:rsid w:val="00F62DCD"/>
    <w:rsid w:val="00F64CB3"/>
    <w:rsid w:val="00F6595F"/>
    <w:rsid w:val="00F73C3C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92EF6"/>
    <w:rsid w:val="00F96726"/>
    <w:rsid w:val="00F975B7"/>
    <w:rsid w:val="00FA0FED"/>
    <w:rsid w:val="00FA3223"/>
    <w:rsid w:val="00FA53A1"/>
    <w:rsid w:val="00FA6956"/>
    <w:rsid w:val="00FA7009"/>
    <w:rsid w:val="00FB0572"/>
    <w:rsid w:val="00FB05EA"/>
    <w:rsid w:val="00FB3B00"/>
    <w:rsid w:val="00FB3DE2"/>
    <w:rsid w:val="00FB67F0"/>
    <w:rsid w:val="00FB7C3E"/>
    <w:rsid w:val="00FB7E4D"/>
    <w:rsid w:val="00FC57E9"/>
    <w:rsid w:val="00FC597E"/>
    <w:rsid w:val="00FC6AE0"/>
    <w:rsid w:val="00FD0C4A"/>
    <w:rsid w:val="00FD2680"/>
    <w:rsid w:val="00FD499E"/>
    <w:rsid w:val="00FD4B1C"/>
    <w:rsid w:val="00FD73B1"/>
    <w:rsid w:val="00FE42E3"/>
    <w:rsid w:val="00FE77D9"/>
    <w:rsid w:val="00FF45E4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4171B1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41094C"/>
    <w:rPr>
      <w:color w:val="605E5C"/>
      <w:shd w:val="clear" w:color="auto" w:fill="E1DFDD"/>
    </w:rPr>
  </w:style>
  <w:style w:type="character" w:styleId="afc">
    <w:name w:val="Placeholder Text"/>
    <w:basedOn w:val="a2"/>
    <w:uiPriority w:val="99"/>
    <w:semiHidden/>
    <w:rsid w:val="00D26D9F"/>
    <w:rPr>
      <w:color w:val="666666"/>
    </w:rPr>
  </w:style>
  <w:style w:type="character" w:styleId="afd">
    <w:name w:val="FollowedHyperlink"/>
    <w:basedOn w:val="a2"/>
    <w:uiPriority w:val="99"/>
    <w:semiHidden/>
    <w:unhideWhenUsed/>
    <w:rsid w:val="00E108D9"/>
    <w:rPr>
      <w:color w:val="800080" w:themeColor="followedHyperlink"/>
      <w:u w:val="single"/>
    </w:rPr>
  </w:style>
  <w:style w:type="paragraph" w:customStyle="1" w:styleId="whitespace-pre-wrap">
    <w:name w:val="whitespace-pre-wrap"/>
    <w:basedOn w:val="a1"/>
    <w:rsid w:val="0058382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whitespace-normal">
    <w:name w:val="whitespace-normal"/>
    <w:basedOn w:val="a1"/>
    <w:rsid w:val="0058382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paragraph">
    <w:name w:val="paragraph"/>
    <w:basedOn w:val="a1"/>
    <w:rsid w:val="00AC4E4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a2"/>
    <w:rsid w:val="00AC4E4C"/>
  </w:style>
  <w:style w:type="character" w:customStyle="1" w:styleId="eop">
    <w:name w:val="eop"/>
    <w:basedOn w:val="a2"/>
    <w:rsid w:val="00AC4E4C"/>
  </w:style>
  <w:style w:type="paragraph" w:styleId="afe">
    <w:name w:val="Normal (Web)"/>
    <w:basedOn w:val="a1"/>
    <w:uiPriority w:val="99"/>
    <w:semiHidden/>
    <w:unhideWhenUsed/>
    <w:rsid w:val="00CA311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ds-markdown-paragraph">
    <w:name w:val="ds-markdown-paragraph"/>
    <w:basedOn w:val="a1"/>
    <w:rsid w:val="004171B1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f">
    <w:name w:val="Strong"/>
    <w:basedOn w:val="a2"/>
    <w:uiPriority w:val="22"/>
    <w:qFormat/>
    <w:rsid w:val="00844C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BBFD11-B316-4508-94CA-8DC504BF851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294</TotalTime>
  <Pages>23</Pages>
  <Words>3053</Words>
  <Characters>17407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20420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Egor</dc:creator>
  <cp:lastModifiedBy>Арсений Ленский</cp:lastModifiedBy>
  <cp:revision>16</cp:revision>
  <cp:lastPrinted>2025-10-24T14:00:00Z</cp:lastPrinted>
  <dcterms:created xsi:type="dcterms:W3CDTF">2025-10-18T07:29:00Z</dcterms:created>
  <dcterms:modified xsi:type="dcterms:W3CDTF">2025-11-11T16:54:00Z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